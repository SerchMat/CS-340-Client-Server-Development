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229A1" w14:textId="7A37E7DB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55F4EA78B72D4CE297896F0EBA235CA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0A466C">
            <w:t>Dashboard Data Visualizations</w:t>
          </w:r>
        </w:sdtContent>
      </w:sdt>
    </w:p>
    <w:p w14:paraId="76B3DD27" w14:textId="4C2F0836" w:rsidR="00B823AA" w:rsidRDefault="000A466C" w:rsidP="00B823AA">
      <w:pPr>
        <w:pStyle w:val="Title2"/>
      </w:pPr>
      <w:r>
        <w:t xml:space="preserve">Sergio </w:t>
      </w:r>
      <w:proofErr w:type="spellStart"/>
      <w:r>
        <w:t>Mateos</w:t>
      </w:r>
      <w:proofErr w:type="spellEnd"/>
    </w:p>
    <w:p w14:paraId="6D380EEF" w14:textId="705B282E" w:rsidR="00E81978" w:rsidRDefault="000A466C" w:rsidP="00B823AA">
      <w:pPr>
        <w:pStyle w:val="Title2"/>
      </w:pPr>
      <w:r>
        <w:t>Southern New Hampshire University</w:t>
      </w:r>
    </w:p>
    <w:p w14:paraId="1A1E4E94" w14:textId="08E2C102" w:rsidR="000A466C" w:rsidRDefault="000A466C">
      <w:r>
        <w:br w:type="page"/>
      </w:r>
    </w:p>
    <w:p w14:paraId="27F38546" w14:textId="00D720C3" w:rsidR="000F522D" w:rsidRDefault="000F522D" w:rsidP="000F522D">
      <w:pPr>
        <w:pStyle w:val="TableFigure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59075DC" wp14:editId="0B62CDF1">
            <wp:simplePos x="0" y="0"/>
            <wp:positionH relativeFrom="column">
              <wp:posOffset>-533400</wp:posOffset>
            </wp:positionH>
            <wp:positionV relativeFrom="paragraph">
              <wp:posOffset>352425</wp:posOffset>
            </wp:positionV>
            <wp:extent cx="7181850" cy="1379855"/>
            <wp:effectExtent l="0" t="0" r="0" b="0"/>
            <wp:wrapThrough wrapText="bothSides">
              <wp:wrapPolygon edited="0">
                <wp:start x="0" y="0"/>
                <wp:lineTo x="0" y="21173"/>
                <wp:lineTo x="21543" y="21173"/>
                <wp:lineTo x="21543" y="0"/>
                <wp:lineTo x="0" y="0"/>
              </wp:wrapPolygon>
            </wp:wrapThrough>
            <wp:docPr id="1" name="Picture 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Open the </w:t>
      </w:r>
      <w:proofErr w:type="spellStart"/>
      <w:r>
        <w:t>ModuleSixMilestone.ipynb</w:t>
      </w:r>
      <w:proofErr w:type="spellEnd"/>
    </w:p>
    <w:p w14:paraId="1DA208A8" w14:textId="16F53475" w:rsidR="000F522D" w:rsidRDefault="00EC1A44" w:rsidP="000F522D">
      <w:pPr>
        <w:pStyle w:val="TableFigure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6C994E" wp14:editId="2D1F7624">
            <wp:simplePos x="0" y="0"/>
            <wp:positionH relativeFrom="margin">
              <wp:align>center</wp:align>
            </wp:positionH>
            <wp:positionV relativeFrom="paragraph">
              <wp:posOffset>1649730</wp:posOffset>
            </wp:positionV>
            <wp:extent cx="7029450" cy="3533775"/>
            <wp:effectExtent l="0" t="0" r="0" b="952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Update code to create an interactive data table</w:t>
      </w:r>
    </w:p>
    <w:p w14:paraId="3E2E8BEE" w14:textId="3A3E2FC4" w:rsidR="00EC1A44" w:rsidRDefault="00EC1A44">
      <w:r>
        <w:br w:type="page"/>
      </w:r>
    </w:p>
    <w:p w14:paraId="2006B821" w14:textId="02293E74" w:rsidR="00CE5CD4" w:rsidRDefault="00CE5CD4" w:rsidP="00CE5CD4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8708E9D" wp14:editId="5E951549">
            <wp:simplePos x="0" y="0"/>
            <wp:positionH relativeFrom="margin">
              <wp:align>center</wp:align>
            </wp:positionH>
            <wp:positionV relativeFrom="paragraph">
              <wp:posOffset>3390265</wp:posOffset>
            </wp:positionV>
            <wp:extent cx="7082790" cy="3571875"/>
            <wp:effectExtent l="0" t="0" r="3810" b="9525"/>
            <wp:wrapThrough wrapText="bothSides">
              <wp:wrapPolygon edited="0">
                <wp:start x="0" y="0"/>
                <wp:lineTo x="0" y="21542"/>
                <wp:lineTo x="21554" y="21542"/>
                <wp:lineTo x="2155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79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3C164A5" wp14:editId="2A7C11C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58025" cy="3249255"/>
            <wp:effectExtent l="0" t="0" r="0" b="8890"/>
            <wp:wrapThrough wrapText="bothSides">
              <wp:wrapPolygon edited="0">
                <wp:start x="0" y="0"/>
                <wp:lineTo x="0" y="21532"/>
                <wp:lineTo x="21513" y="21532"/>
                <wp:lineTo x="21513" y="0"/>
                <wp:lineTo x="0" y="0"/>
              </wp:wrapPolygon>
            </wp:wrapThrough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324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5BDFB" w14:textId="77777777" w:rsidR="00CE5CD4" w:rsidRDefault="00CE5CD4">
      <w:r>
        <w:br w:type="page"/>
      </w:r>
    </w:p>
    <w:p w14:paraId="7EBB5182" w14:textId="5BD227D0" w:rsidR="00EC1A44" w:rsidRDefault="00CE5CD4" w:rsidP="00EC1A44">
      <w:pPr>
        <w:pStyle w:val="TableFigure"/>
      </w:pPr>
      <w:r>
        <w:rPr>
          <w:noProof/>
        </w:rPr>
        <w:lastRenderedPageBreak/>
        <w:drawing>
          <wp:inline distT="0" distB="0" distL="0" distR="0" wp14:anchorId="0AA29DE1" wp14:editId="5FD3CFA7">
            <wp:extent cx="5943600" cy="308165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30DA" w14:textId="4A86C79C" w:rsidR="00CE5CD4" w:rsidRDefault="00CE5CD4" w:rsidP="00CE5CD4">
      <w:pPr>
        <w:pStyle w:val="TableFigure"/>
        <w:numPr>
          <w:ilvl w:val="0"/>
          <w:numId w:val="16"/>
        </w:numPr>
      </w:pPr>
      <w:r>
        <w:t>Add a geolocation chart that display data from the interactive data table</w:t>
      </w:r>
    </w:p>
    <w:p w14:paraId="5033C04F" w14:textId="154D73D7" w:rsidR="00CE5CD4" w:rsidRDefault="00CE5CD4" w:rsidP="00CE5CD4">
      <w:pPr>
        <w:pStyle w:val="TableFigure"/>
        <w:numPr>
          <w:ilvl w:val="1"/>
          <w:numId w:val="16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7C48EC" wp14:editId="412FAA4F">
            <wp:simplePos x="0" y="0"/>
            <wp:positionH relativeFrom="column">
              <wp:posOffset>-524510</wp:posOffset>
            </wp:positionH>
            <wp:positionV relativeFrom="paragraph">
              <wp:posOffset>274320</wp:posOffset>
            </wp:positionV>
            <wp:extent cx="7096125" cy="2950845"/>
            <wp:effectExtent l="0" t="0" r="9525" b="1905"/>
            <wp:wrapThrough wrapText="bothSides">
              <wp:wrapPolygon edited="0">
                <wp:start x="0" y="0"/>
                <wp:lineTo x="0" y="21474"/>
                <wp:lineTo x="21571" y="21474"/>
                <wp:lineTo x="21571" y="0"/>
                <wp:lineTo x="0" y="0"/>
              </wp:wrapPolygon>
            </wp:wrapThrough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Update_map</w:t>
      </w:r>
      <w:proofErr w:type="spellEnd"/>
    </w:p>
    <w:p w14:paraId="447291AC" w14:textId="7A4B5796" w:rsidR="00CE5CD4" w:rsidRDefault="00CE5CD4" w:rsidP="00CE5CD4">
      <w:r>
        <w:br w:type="page"/>
      </w:r>
    </w:p>
    <w:p w14:paraId="7235CEDA" w14:textId="6299E9DC" w:rsidR="00CE5CD4" w:rsidRDefault="00F22776" w:rsidP="00CE5CD4">
      <w:pPr>
        <w:pStyle w:val="TableFigure"/>
        <w:numPr>
          <w:ilvl w:val="1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E013FA3" wp14:editId="2E2460CF">
            <wp:simplePos x="0" y="0"/>
            <wp:positionH relativeFrom="margin">
              <wp:posOffset>-190500</wp:posOffset>
            </wp:positionH>
            <wp:positionV relativeFrom="paragraph">
              <wp:posOffset>295275</wp:posOffset>
            </wp:positionV>
            <wp:extent cx="6056630" cy="533400"/>
            <wp:effectExtent l="0" t="0" r="1270" b="0"/>
            <wp:wrapThrough wrapText="bothSides">
              <wp:wrapPolygon edited="0">
                <wp:start x="0" y="0"/>
                <wp:lineTo x="0" y="20829"/>
                <wp:lineTo x="21537" y="20829"/>
                <wp:lineTo x="2153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CD4">
        <w:t>Dashboard code by putting the correct statement in the layout</w:t>
      </w:r>
    </w:p>
    <w:p w14:paraId="37604B64" w14:textId="1D4EF1DF" w:rsidR="00F22776" w:rsidRDefault="00F22776" w:rsidP="00CE5CD4">
      <w:pPr>
        <w:pStyle w:val="TableFigure"/>
        <w:numPr>
          <w:ilvl w:val="1"/>
          <w:numId w:val="16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C3063C" wp14:editId="71951A08">
            <wp:simplePos x="0" y="0"/>
            <wp:positionH relativeFrom="margin">
              <wp:posOffset>-276225</wp:posOffset>
            </wp:positionH>
            <wp:positionV relativeFrom="paragraph">
              <wp:posOffset>839470</wp:posOffset>
            </wp:positionV>
            <wp:extent cx="6464300" cy="1438275"/>
            <wp:effectExtent l="0" t="0" r="0" b="9525"/>
            <wp:wrapThrough wrapText="bothSides">
              <wp:wrapPolygon edited="0">
                <wp:start x="0" y="0"/>
                <wp:lineTo x="0" y="21457"/>
                <wp:lineTo x="21515" y="21457"/>
                <wp:lineTo x="21515" y="0"/>
                <wp:lineTo x="0" y="0"/>
              </wp:wrapPolygon>
            </wp:wrapThrough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 in the correct callback routine for the geolocation chart</w:t>
      </w:r>
    </w:p>
    <w:p w14:paraId="2B318A3B" w14:textId="1F60953E" w:rsidR="00F22776" w:rsidRDefault="00F22776" w:rsidP="00F22776">
      <w:pPr>
        <w:pStyle w:val="TableFigure"/>
      </w:pPr>
    </w:p>
    <w:p w14:paraId="73EA1E53" w14:textId="1FD84959" w:rsidR="00F22776" w:rsidRDefault="00F22776" w:rsidP="00F22776">
      <w:pPr>
        <w:pStyle w:val="TableFigure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DC80F9" wp14:editId="17B62612">
            <wp:simplePos x="0" y="0"/>
            <wp:positionH relativeFrom="column">
              <wp:posOffset>-542925</wp:posOffset>
            </wp:positionH>
            <wp:positionV relativeFrom="paragraph">
              <wp:posOffset>363855</wp:posOffset>
            </wp:positionV>
            <wp:extent cx="6858000" cy="1772285"/>
            <wp:effectExtent l="0" t="0" r="0" b="0"/>
            <wp:wrapThrough wrapText="bothSides">
              <wp:wrapPolygon edited="0">
                <wp:start x="0" y="0"/>
                <wp:lineTo x="0" y="21360"/>
                <wp:lineTo x="21540" y="21360"/>
                <wp:lineTo x="21540" y="0"/>
                <wp:lineTo x="0" y="0"/>
              </wp:wrapPolygon>
            </wp:wrapThrough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Data</w:t>
      </w:r>
    </w:p>
    <w:p w14:paraId="2E8A95C7" w14:textId="15A0C5B8" w:rsidR="00F22776" w:rsidRDefault="00F22776" w:rsidP="00F22776">
      <w:r>
        <w:br w:type="page"/>
      </w:r>
    </w:p>
    <w:p w14:paraId="535CECF1" w14:textId="03F98F49" w:rsidR="00F22776" w:rsidRDefault="00F22776" w:rsidP="00F22776">
      <w:pPr>
        <w:pStyle w:val="TableFigure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44D26D0" wp14:editId="30CB44B4">
            <wp:simplePos x="0" y="0"/>
            <wp:positionH relativeFrom="column">
              <wp:posOffset>-286385</wp:posOffset>
            </wp:positionH>
            <wp:positionV relativeFrom="paragraph">
              <wp:posOffset>428625</wp:posOffset>
            </wp:positionV>
            <wp:extent cx="6505575" cy="3058795"/>
            <wp:effectExtent l="0" t="0" r="9525" b="8255"/>
            <wp:wrapThrough wrapText="bothSides">
              <wp:wrapPolygon edited="0">
                <wp:start x="0" y="0"/>
                <wp:lineTo x="0" y="21524"/>
                <wp:lineTo x="21568" y="21524"/>
                <wp:lineTo x="2156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Geographic location</w:t>
      </w:r>
    </w:p>
    <w:p w14:paraId="0BDD162A" w14:textId="072A7C92" w:rsidR="00F22776" w:rsidRDefault="00F22776" w:rsidP="00F22776">
      <w:pPr>
        <w:pStyle w:val="TableFigure"/>
      </w:pPr>
    </w:p>
    <w:sectPr w:rsidR="00F22776">
      <w:headerReference w:type="default" r:id="rId19"/>
      <w:headerReference w:type="first" r:id="rId20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D5AB7" w14:textId="77777777" w:rsidR="00732568" w:rsidRDefault="00732568">
      <w:pPr>
        <w:spacing w:line="240" w:lineRule="auto"/>
      </w:pPr>
      <w:r>
        <w:separator/>
      </w:r>
    </w:p>
    <w:p w14:paraId="028DE0F2" w14:textId="77777777" w:rsidR="00732568" w:rsidRDefault="00732568"/>
  </w:endnote>
  <w:endnote w:type="continuationSeparator" w:id="0">
    <w:p w14:paraId="20FE0160" w14:textId="77777777" w:rsidR="00732568" w:rsidRDefault="00732568">
      <w:pPr>
        <w:spacing w:line="240" w:lineRule="auto"/>
      </w:pPr>
      <w:r>
        <w:continuationSeparator/>
      </w:r>
    </w:p>
    <w:p w14:paraId="4B877CF1" w14:textId="77777777" w:rsidR="00732568" w:rsidRDefault="007325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A4EF8" w14:textId="77777777" w:rsidR="00732568" w:rsidRDefault="00732568">
      <w:pPr>
        <w:spacing w:line="240" w:lineRule="auto"/>
      </w:pPr>
      <w:r>
        <w:separator/>
      </w:r>
    </w:p>
    <w:p w14:paraId="49246998" w14:textId="77777777" w:rsidR="00732568" w:rsidRDefault="00732568"/>
  </w:footnote>
  <w:footnote w:type="continuationSeparator" w:id="0">
    <w:p w14:paraId="65920FAC" w14:textId="77777777" w:rsidR="00732568" w:rsidRDefault="00732568">
      <w:pPr>
        <w:spacing w:line="240" w:lineRule="auto"/>
      </w:pPr>
      <w:r>
        <w:continuationSeparator/>
      </w:r>
    </w:p>
    <w:p w14:paraId="2F702FA6" w14:textId="77777777" w:rsidR="00732568" w:rsidRDefault="007325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5AF1" w14:textId="49C840BF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2AE71E61921544F7BA11419E273B2AFE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0A466C">
          <w:rPr>
            <w:rStyle w:val="Strong"/>
          </w:rPr>
          <w:t>Dashboard data visualizations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E9BCB" w14:textId="64F3DB7B" w:rsidR="00E81978" w:rsidRDefault="000A466C">
    <w:pPr>
      <w:pStyle w:val="Header"/>
      <w:rPr>
        <w:rStyle w:val="Strong"/>
      </w:rPr>
    </w:pPr>
    <w:r>
      <w:t>DASHBOARD DATA VISULIZATIONS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5CB1E81"/>
    <w:multiLevelType w:val="hybridMultilevel"/>
    <w:tmpl w:val="E40652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10948527">
    <w:abstractNumId w:val="9"/>
  </w:num>
  <w:num w:numId="2" w16cid:durableId="1854608002">
    <w:abstractNumId w:val="7"/>
  </w:num>
  <w:num w:numId="3" w16cid:durableId="1072317937">
    <w:abstractNumId w:val="6"/>
  </w:num>
  <w:num w:numId="4" w16cid:durableId="339360063">
    <w:abstractNumId w:val="5"/>
  </w:num>
  <w:num w:numId="5" w16cid:durableId="1910578730">
    <w:abstractNumId w:val="4"/>
  </w:num>
  <w:num w:numId="6" w16cid:durableId="1861963667">
    <w:abstractNumId w:val="8"/>
  </w:num>
  <w:num w:numId="7" w16cid:durableId="715852451">
    <w:abstractNumId w:val="3"/>
  </w:num>
  <w:num w:numId="8" w16cid:durableId="1709258213">
    <w:abstractNumId w:val="2"/>
  </w:num>
  <w:num w:numId="9" w16cid:durableId="337852184">
    <w:abstractNumId w:val="1"/>
  </w:num>
  <w:num w:numId="10" w16cid:durableId="1720587420">
    <w:abstractNumId w:val="0"/>
  </w:num>
  <w:num w:numId="11" w16cid:durableId="2121100095">
    <w:abstractNumId w:val="9"/>
    <w:lvlOverride w:ilvl="0">
      <w:startOverride w:val="1"/>
    </w:lvlOverride>
  </w:num>
  <w:num w:numId="12" w16cid:durableId="963854116">
    <w:abstractNumId w:val="14"/>
  </w:num>
  <w:num w:numId="13" w16cid:durableId="1767997354">
    <w:abstractNumId w:val="11"/>
  </w:num>
  <w:num w:numId="14" w16cid:durableId="1654941644">
    <w:abstractNumId w:val="10"/>
  </w:num>
  <w:num w:numId="15" w16cid:durableId="1965303934">
    <w:abstractNumId w:val="13"/>
  </w:num>
  <w:num w:numId="16" w16cid:durableId="136736780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66C"/>
    <w:rsid w:val="000A466C"/>
    <w:rsid w:val="000D3F41"/>
    <w:rsid w:val="000F522D"/>
    <w:rsid w:val="001011AA"/>
    <w:rsid w:val="00355DCA"/>
    <w:rsid w:val="00367C11"/>
    <w:rsid w:val="00551A02"/>
    <w:rsid w:val="005534FA"/>
    <w:rsid w:val="005D3A03"/>
    <w:rsid w:val="00732568"/>
    <w:rsid w:val="008002C0"/>
    <w:rsid w:val="008C5323"/>
    <w:rsid w:val="009A6A3B"/>
    <w:rsid w:val="00B823AA"/>
    <w:rsid w:val="00BA45DB"/>
    <w:rsid w:val="00BF4184"/>
    <w:rsid w:val="00C0601E"/>
    <w:rsid w:val="00C31D30"/>
    <w:rsid w:val="00CD6E39"/>
    <w:rsid w:val="00CE5CD4"/>
    <w:rsid w:val="00CF6E91"/>
    <w:rsid w:val="00D85B68"/>
    <w:rsid w:val="00E6004D"/>
    <w:rsid w:val="00E81978"/>
    <w:rsid w:val="00EC1A44"/>
    <w:rsid w:val="00F22776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B8191C"/>
  <w15:chartTrackingRefBased/>
  <w15:docId w15:val="{512E5B8E-F8D1-4808-B70B-A17BD1EF8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5F4EA78B72D4CE297896F0EBA235C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04B650-1C27-42F9-A4AE-3ED3FBC296BC}"/>
      </w:docPartPr>
      <w:docPartBody>
        <w:p w:rsidR="00C30677" w:rsidRDefault="00000000">
          <w:pPr>
            <w:pStyle w:val="55F4EA78B72D4CE297896F0EBA235CA2"/>
          </w:pPr>
          <w:r>
            <w:t>[Title Here, up to 12 Words, on One to Two Lines]</w:t>
          </w:r>
        </w:p>
      </w:docPartBody>
    </w:docPart>
    <w:docPart>
      <w:docPartPr>
        <w:name w:val="2AE71E61921544F7BA11419E273B2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F12CB9-838C-4A19-933A-818FE952EBDF}"/>
      </w:docPartPr>
      <w:docPartBody>
        <w:p w:rsidR="00C30677" w:rsidRDefault="00000000">
          <w:pPr>
            <w:pStyle w:val="2AE71E61921544F7BA11419E273B2AFE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86"/>
    <w:rsid w:val="00604586"/>
    <w:rsid w:val="00C30677"/>
    <w:rsid w:val="00D01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F4EA78B72D4CE297896F0EBA235CA2">
    <w:name w:val="55F4EA78B72D4CE297896F0EBA235CA2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2AE71E61921544F7BA11419E273B2AFE">
    <w:name w:val="2AE71E61921544F7BA11419E273B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Dashboard data visualizations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42</TotalTime>
  <Pages>6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Dashboard Data Visualizations</vt:lpstr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Dashboard Data Visualizations</dc:title>
  <dc:subject/>
  <dc:creator>SercH MateoS</dc:creator>
  <cp:keywords/>
  <dc:description/>
  <cp:lastModifiedBy>SercH MateoS</cp:lastModifiedBy>
  <cp:revision>2</cp:revision>
  <dcterms:created xsi:type="dcterms:W3CDTF">2022-11-27T16:05:00Z</dcterms:created>
  <dcterms:modified xsi:type="dcterms:W3CDTF">2022-11-28T01:19:00Z</dcterms:modified>
</cp:coreProperties>
</file>