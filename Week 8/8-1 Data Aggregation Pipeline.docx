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9429B" w14:textId="10D2C164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89C93DD9ECE94803B00482F4460F98C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E87776">
            <w:t>Data Aggregation Pipeline</w:t>
          </w:r>
        </w:sdtContent>
      </w:sdt>
    </w:p>
    <w:p w14:paraId="262CF499" w14:textId="59572E6C" w:rsidR="00B823AA" w:rsidRDefault="00E87776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25B06594" w14:textId="45ED82CC" w:rsidR="00E81978" w:rsidRDefault="00E87776" w:rsidP="00B823AA">
      <w:pPr>
        <w:pStyle w:val="Title2"/>
      </w:pPr>
      <w:r>
        <w:t>Southern New Hampshire University</w:t>
      </w:r>
    </w:p>
    <w:p w14:paraId="43BFB8C1" w14:textId="2D1FAC7D" w:rsidR="00E87776" w:rsidRDefault="00E87776">
      <w:r>
        <w:br w:type="page"/>
      </w:r>
    </w:p>
    <w:p w14:paraId="33291239" w14:textId="0ED12E9A" w:rsidR="00E87776" w:rsidRDefault="00E87776" w:rsidP="00B823AA">
      <w:pPr>
        <w:pStyle w:val="Title2"/>
      </w:pPr>
      <w:r>
        <w:lastRenderedPageBreak/>
        <w:t>Data Aggregation Pipeline</w:t>
      </w:r>
    </w:p>
    <w:p w14:paraId="7C7064ED" w14:textId="7CDD16EA" w:rsidR="00E87776" w:rsidRDefault="00E87776" w:rsidP="00E87776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30CD03" wp14:editId="06183FBE">
            <wp:simplePos x="0" y="0"/>
            <wp:positionH relativeFrom="margin">
              <wp:align>left</wp:align>
            </wp:positionH>
            <wp:positionV relativeFrom="paragraph">
              <wp:posOffset>276594</wp:posOffset>
            </wp:positionV>
            <wp:extent cx="6368902" cy="3464792"/>
            <wp:effectExtent l="0" t="0" r="0" b="2540"/>
            <wp:wrapThrough wrapText="bothSides">
              <wp:wrapPolygon edited="0">
                <wp:start x="0" y="0"/>
                <wp:lineTo x="0" y="21497"/>
                <wp:lineTo x="21516" y="21497"/>
                <wp:lineTo x="21516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02" cy="34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Load Data</w:t>
      </w:r>
    </w:p>
    <w:p w14:paraId="48C50AA4" w14:textId="5562D962" w:rsidR="00E87776" w:rsidRDefault="008703CC" w:rsidP="005E245B">
      <w:pPr>
        <w:pStyle w:val="Title2"/>
        <w:numPr>
          <w:ilvl w:val="0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2C0019" wp14:editId="1566937B">
            <wp:simplePos x="0" y="0"/>
            <wp:positionH relativeFrom="margin">
              <wp:posOffset>-635</wp:posOffset>
            </wp:positionH>
            <wp:positionV relativeFrom="paragraph">
              <wp:posOffset>3860165</wp:posOffset>
            </wp:positionV>
            <wp:extent cx="6344285" cy="1254125"/>
            <wp:effectExtent l="0" t="0" r="0" b="3175"/>
            <wp:wrapThrough wrapText="bothSides">
              <wp:wrapPolygon edited="0">
                <wp:start x="0" y="0"/>
                <wp:lineTo x="0" y="21327"/>
                <wp:lineTo x="21533" y="21327"/>
                <wp:lineTo x="21533" y="0"/>
                <wp:lineTo x="0" y="0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45B">
        <w:t xml:space="preserve">Create the database “companies” </w:t>
      </w:r>
    </w:p>
    <w:p w14:paraId="4C3A5BBE" w14:textId="75DE6B60" w:rsidR="008703CC" w:rsidRDefault="008703CC">
      <w:r>
        <w:br w:type="page"/>
      </w:r>
    </w:p>
    <w:p w14:paraId="70CA3C88" w14:textId="73654B90" w:rsidR="008703CC" w:rsidRDefault="008703CC" w:rsidP="008703CC">
      <w:pPr>
        <w:pStyle w:val="Title2"/>
        <w:numPr>
          <w:ilvl w:val="1"/>
          <w:numId w:val="17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B01175" wp14:editId="65B3A8B5">
            <wp:simplePos x="0" y="0"/>
            <wp:positionH relativeFrom="margin">
              <wp:align>left</wp:align>
            </wp:positionH>
            <wp:positionV relativeFrom="paragraph">
              <wp:posOffset>297638</wp:posOffset>
            </wp:positionV>
            <wp:extent cx="6351338" cy="2732568"/>
            <wp:effectExtent l="0" t="0" r="0" b="0"/>
            <wp:wrapThrough wrapText="bothSides">
              <wp:wrapPolygon edited="0">
                <wp:start x="0" y="0"/>
                <wp:lineTo x="0" y="21384"/>
                <wp:lineTo x="21509" y="21384"/>
                <wp:lineTo x="21509" y="0"/>
                <wp:lineTo x="0" y="0"/>
              </wp:wrapPolygon>
            </wp:wrapThrough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38" cy="27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db.research</w:t>
      </w:r>
      <w:proofErr w:type="gramEnd"/>
      <w:r>
        <w:t>.find</w:t>
      </w:r>
      <w:proofErr w:type="spellEnd"/>
      <w:r>
        <w:t>({“name” : “</w:t>
      </w:r>
      <w:proofErr w:type="spellStart"/>
      <w:r>
        <w:t>AdventNet</w:t>
      </w:r>
      <w:proofErr w:type="spellEnd"/>
      <w:r>
        <w:t>”})</w:t>
      </w:r>
    </w:p>
    <w:p w14:paraId="3D2BFF7C" w14:textId="03ACA444" w:rsidR="008703CC" w:rsidRDefault="008703CC" w:rsidP="008703CC">
      <w:pPr>
        <w:pStyle w:val="Title2"/>
        <w:numPr>
          <w:ilvl w:val="1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47AEF9" wp14:editId="4F33BCCC">
            <wp:simplePos x="0" y="0"/>
            <wp:positionH relativeFrom="margin">
              <wp:align>left</wp:align>
            </wp:positionH>
            <wp:positionV relativeFrom="paragraph">
              <wp:posOffset>3211195</wp:posOffset>
            </wp:positionV>
            <wp:extent cx="6325870" cy="2467610"/>
            <wp:effectExtent l="0" t="0" r="0" b="889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db.research</w:t>
      </w:r>
      <w:proofErr w:type="gramEnd"/>
      <w:r>
        <w:t>.find</w:t>
      </w:r>
      <w:proofErr w:type="spellEnd"/>
      <w:r>
        <w:t>({“</w:t>
      </w:r>
      <w:proofErr w:type="spellStart"/>
      <w:r>
        <w:t>founded_year</w:t>
      </w:r>
      <w:proofErr w:type="spellEnd"/>
      <w:r>
        <w:t>” : 1996},{“name” : 1}.limit(10)</w:t>
      </w:r>
    </w:p>
    <w:p w14:paraId="5D03386B" w14:textId="5F9845B9" w:rsidR="008703CC" w:rsidRDefault="008703CC" w:rsidP="008703CC">
      <w:r>
        <w:br w:type="page"/>
      </w:r>
    </w:p>
    <w:p w14:paraId="48BE7459" w14:textId="6FB7B6C7" w:rsidR="008703CC" w:rsidRDefault="008703CC" w:rsidP="008703CC">
      <w:pPr>
        <w:pStyle w:val="Title2"/>
        <w:numPr>
          <w:ilvl w:val="0"/>
          <w:numId w:val="17"/>
        </w:numPr>
        <w:jc w:val="both"/>
      </w:pPr>
      <w:r>
        <w:lastRenderedPageBreak/>
        <w:t>Using MongoDB queries</w:t>
      </w:r>
    </w:p>
    <w:p w14:paraId="75EBD1B2" w14:textId="6C62FF39" w:rsidR="008703CC" w:rsidRDefault="00C63B1D" w:rsidP="008703CC">
      <w:pPr>
        <w:pStyle w:val="Title2"/>
        <w:numPr>
          <w:ilvl w:val="1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EE9B42" wp14:editId="2CE62BBD">
            <wp:simplePos x="0" y="0"/>
            <wp:positionH relativeFrom="margin">
              <wp:align>left</wp:align>
            </wp:positionH>
            <wp:positionV relativeFrom="paragraph">
              <wp:posOffset>691323</wp:posOffset>
            </wp:positionV>
            <wp:extent cx="6262577" cy="3254399"/>
            <wp:effectExtent l="0" t="0" r="5080" b="3175"/>
            <wp:wrapThrough wrapText="bothSides">
              <wp:wrapPolygon edited="0">
                <wp:start x="0" y="0"/>
                <wp:lineTo x="0" y="21495"/>
                <wp:lineTo x="21552" y="21495"/>
                <wp:lineTo x="21552" y="0"/>
                <wp:lineTo x="0" y="0"/>
              </wp:wrapPolygon>
            </wp:wrapThrough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77" cy="325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03CC">
        <w:t>List of the first 20 names of companies founded after the year 2010 on order alphabetically</w:t>
      </w:r>
    </w:p>
    <w:p w14:paraId="78B370D1" w14:textId="4E1CE8C8" w:rsidR="00C63B1D" w:rsidRDefault="00E81B79" w:rsidP="008703CC">
      <w:pPr>
        <w:pStyle w:val="Title2"/>
        <w:numPr>
          <w:ilvl w:val="1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E7966F" wp14:editId="66CDC843">
            <wp:simplePos x="0" y="0"/>
            <wp:positionH relativeFrom="margin">
              <wp:align>center</wp:align>
            </wp:positionH>
            <wp:positionV relativeFrom="paragraph">
              <wp:posOffset>4137025</wp:posOffset>
            </wp:positionV>
            <wp:extent cx="7383145" cy="1988185"/>
            <wp:effectExtent l="0" t="0" r="8255" b="0"/>
            <wp:wrapThrough wrapText="bothSides">
              <wp:wrapPolygon edited="0">
                <wp:start x="0" y="0"/>
                <wp:lineTo x="0" y="21317"/>
                <wp:lineTo x="21568" y="21317"/>
                <wp:lineTo x="21568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14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B78">
        <w:t xml:space="preserve">List of the first 20 names of the companies with offices in either California or Texas, ordered by the number of employee and sorted </w:t>
      </w:r>
    </w:p>
    <w:p w14:paraId="213BAE67" w14:textId="1AD73BC6" w:rsidR="00E81B79" w:rsidRDefault="00E81B79" w:rsidP="00E81B79">
      <w:pPr>
        <w:pStyle w:val="Title2"/>
        <w:jc w:val="both"/>
      </w:pPr>
    </w:p>
    <w:p w14:paraId="64A6F9AB" w14:textId="27D6896E" w:rsidR="008703CC" w:rsidRDefault="008703CC" w:rsidP="008703CC">
      <w:pPr>
        <w:pStyle w:val="Title2"/>
        <w:jc w:val="both"/>
      </w:pPr>
    </w:p>
    <w:p w14:paraId="49DAB76D" w14:textId="77777777" w:rsidR="008703CC" w:rsidRDefault="008703CC" w:rsidP="00E81B79">
      <w:pPr>
        <w:pStyle w:val="Title2"/>
        <w:jc w:val="both"/>
      </w:pPr>
    </w:p>
    <w:p w14:paraId="01E0AF33" w14:textId="3EAE0ADE" w:rsidR="008703CC" w:rsidRDefault="00E81B79" w:rsidP="00E81B79">
      <w:pPr>
        <w:pStyle w:val="Title2"/>
        <w:numPr>
          <w:ilvl w:val="0"/>
          <w:numId w:val="17"/>
        </w:numPr>
        <w:jc w:val="both"/>
      </w:pPr>
      <w:r>
        <w:lastRenderedPageBreak/>
        <w:t>Design and implement a MongoDB aggregation pipeline</w:t>
      </w:r>
    </w:p>
    <w:p w14:paraId="35E3C043" w14:textId="76EFBB00" w:rsidR="00461B71" w:rsidRDefault="00461B71" w:rsidP="00461B71">
      <w:pPr>
        <w:pStyle w:val="Title2"/>
        <w:numPr>
          <w:ilvl w:val="1"/>
          <w:numId w:val="17"/>
        </w:numPr>
        <w:jc w:val="both"/>
      </w:pPr>
      <w:r>
        <w:t>Match country code offices</w:t>
      </w:r>
    </w:p>
    <w:p w14:paraId="65E5DA38" w14:textId="13850C16" w:rsidR="00461B71" w:rsidRDefault="00461B71" w:rsidP="00461B71">
      <w:pPr>
        <w:pStyle w:val="Title2"/>
        <w:numPr>
          <w:ilvl w:val="1"/>
          <w:numId w:val="17"/>
        </w:numPr>
        <w:jc w:val="both"/>
      </w:pPr>
      <w:r>
        <w:t>Office state code</w:t>
      </w:r>
    </w:p>
    <w:p w14:paraId="722D7624" w14:textId="27ABB55B" w:rsidR="00461B71" w:rsidRDefault="00461B71" w:rsidP="00461B71">
      <w:pPr>
        <w:pStyle w:val="Title2"/>
        <w:numPr>
          <w:ilvl w:val="1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C91B86" wp14:editId="02795D79">
            <wp:simplePos x="0" y="0"/>
            <wp:positionH relativeFrom="column">
              <wp:posOffset>-659765</wp:posOffset>
            </wp:positionH>
            <wp:positionV relativeFrom="paragraph">
              <wp:posOffset>351790</wp:posOffset>
            </wp:positionV>
            <wp:extent cx="7339330" cy="3136265"/>
            <wp:effectExtent l="0" t="0" r="0" b="6985"/>
            <wp:wrapThrough wrapText="bothSides">
              <wp:wrapPolygon edited="0">
                <wp:start x="0" y="0"/>
                <wp:lineTo x="0" y="21517"/>
                <wp:lineTo x="21529" y="21517"/>
                <wp:lineTo x="2152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Number of employees</w:t>
      </w:r>
    </w:p>
    <w:p w14:paraId="5DE71CE0" w14:textId="05945C75" w:rsidR="00461B71" w:rsidRDefault="00461B71" w:rsidP="00461B71">
      <w:pPr>
        <w:pStyle w:val="Title2"/>
        <w:jc w:val="both"/>
      </w:pPr>
    </w:p>
    <w:p w14:paraId="5AF4D7E9" w14:textId="77777777" w:rsidR="00E81B79" w:rsidRDefault="00E81B79" w:rsidP="00E81B79">
      <w:pPr>
        <w:pStyle w:val="Title2"/>
        <w:jc w:val="both"/>
      </w:pPr>
    </w:p>
    <w:sectPr w:rsidR="00E81B79">
      <w:headerReference w:type="default" r:id="rId16"/>
      <w:headerReference w:type="first" r:id="rId1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1A382" w14:textId="77777777" w:rsidR="000E5EF1" w:rsidRDefault="000E5EF1">
      <w:pPr>
        <w:spacing w:line="240" w:lineRule="auto"/>
      </w:pPr>
      <w:r>
        <w:separator/>
      </w:r>
    </w:p>
    <w:p w14:paraId="677A9475" w14:textId="77777777" w:rsidR="000E5EF1" w:rsidRDefault="000E5EF1"/>
  </w:endnote>
  <w:endnote w:type="continuationSeparator" w:id="0">
    <w:p w14:paraId="22F266FA" w14:textId="77777777" w:rsidR="000E5EF1" w:rsidRDefault="000E5EF1">
      <w:pPr>
        <w:spacing w:line="240" w:lineRule="auto"/>
      </w:pPr>
      <w:r>
        <w:continuationSeparator/>
      </w:r>
    </w:p>
    <w:p w14:paraId="486556A4" w14:textId="77777777" w:rsidR="000E5EF1" w:rsidRDefault="000E5E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3702B" w14:textId="77777777" w:rsidR="000E5EF1" w:rsidRDefault="000E5EF1">
      <w:pPr>
        <w:spacing w:line="240" w:lineRule="auto"/>
      </w:pPr>
      <w:r>
        <w:separator/>
      </w:r>
    </w:p>
    <w:p w14:paraId="2AE2F58B" w14:textId="77777777" w:rsidR="000E5EF1" w:rsidRDefault="000E5EF1"/>
  </w:footnote>
  <w:footnote w:type="continuationSeparator" w:id="0">
    <w:p w14:paraId="79016D28" w14:textId="77777777" w:rsidR="000E5EF1" w:rsidRDefault="000E5EF1">
      <w:pPr>
        <w:spacing w:line="240" w:lineRule="auto"/>
      </w:pPr>
      <w:r>
        <w:continuationSeparator/>
      </w:r>
    </w:p>
    <w:p w14:paraId="46C594E3" w14:textId="77777777" w:rsidR="000E5EF1" w:rsidRDefault="000E5E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36043" w14:textId="7B76D1E9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A7035EEE2E5A469E8FDA40E80E8658C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E87776">
          <w:rPr>
            <w:rStyle w:val="Strong"/>
          </w:rPr>
          <w:t>Data aggregation pipeline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24ECC" w14:textId="696890C5" w:rsidR="00E81978" w:rsidRDefault="00E87776">
    <w:pPr>
      <w:pStyle w:val="Header"/>
      <w:rPr>
        <w:rStyle w:val="Strong"/>
      </w:rPr>
    </w:pPr>
    <w:r>
      <w:t>DATA AGGREGATION PIPELINE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7C5AF9"/>
    <w:multiLevelType w:val="hybridMultilevel"/>
    <w:tmpl w:val="3166A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B1299C"/>
    <w:multiLevelType w:val="hybridMultilevel"/>
    <w:tmpl w:val="02B2C6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78754318">
    <w:abstractNumId w:val="9"/>
  </w:num>
  <w:num w:numId="2" w16cid:durableId="748314039">
    <w:abstractNumId w:val="7"/>
  </w:num>
  <w:num w:numId="3" w16cid:durableId="336924769">
    <w:abstractNumId w:val="6"/>
  </w:num>
  <w:num w:numId="4" w16cid:durableId="313341574">
    <w:abstractNumId w:val="5"/>
  </w:num>
  <w:num w:numId="5" w16cid:durableId="1557278550">
    <w:abstractNumId w:val="4"/>
  </w:num>
  <w:num w:numId="6" w16cid:durableId="947659527">
    <w:abstractNumId w:val="8"/>
  </w:num>
  <w:num w:numId="7" w16cid:durableId="160658364">
    <w:abstractNumId w:val="3"/>
  </w:num>
  <w:num w:numId="8" w16cid:durableId="1568538679">
    <w:abstractNumId w:val="2"/>
  </w:num>
  <w:num w:numId="9" w16cid:durableId="495533040">
    <w:abstractNumId w:val="1"/>
  </w:num>
  <w:num w:numId="10" w16cid:durableId="1966812638">
    <w:abstractNumId w:val="0"/>
  </w:num>
  <w:num w:numId="11" w16cid:durableId="2053571177">
    <w:abstractNumId w:val="9"/>
    <w:lvlOverride w:ilvl="0">
      <w:startOverride w:val="1"/>
    </w:lvlOverride>
  </w:num>
  <w:num w:numId="12" w16cid:durableId="1406952160">
    <w:abstractNumId w:val="15"/>
  </w:num>
  <w:num w:numId="13" w16cid:durableId="1100183669">
    <w:abstractNumId w:val="12"/>
  </w:num>
  <w:num w:numId="14" w16cid:durableId="1064834370">
    <w:abstractNumId w:val="10"/>
  </w:num>
  <w:num w:numId="15" w16cid:durableId="379669637">
    <w:abstractNumId w:val="14"/>
  </w:num>
  <w:num w:numId="16" w16cid:durableId="826016209">
    <w:abstractNumId w:val="11"/>
  </w:num>
  <w:num w:numId="17" w16cid:durableId="9255039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776"/>
    <w:rsid w:val="000D3F41"/>
    <w:rsid w:val="000E5EF1"/>
    <w:rsid w:val="00355DCA"/>
    <w:rsid w:val="00461B71"/>
    <w:rsid w:val="00551A02"/>
    <w:rsid w:val="005534FA"/>
    <w:rsid w:val="005C4B78"/>
    <w:rsid w:val="005D3A03"/>
    <w:rsid w:val="005E245B"/>
    <w:rsid w:val="008002C0"/>
    <w:rsid w:val="008703CC"/>
    <w:rsid w:val="008C5323"/>
    <w:rsid w:val="009A6A3B"/>
    <w:rsid w:val="00B823AA"/>
    <w:rsid w:val="00BA45DB"/>
    <w:rsid w:val="00BF4184"/>
    <w:rsid w:val="00C0601E"/>
    <w:rsid w:val="00C31D30"/>
    <w:rsid w:val="00C63B1D"/>
    <w:rsid w:val="00CD6E39"/>
    <w:rsid w:val="00CF6E91"/>
    <w:rsid w:val="00D85B68"/>
    <w:rsid w:val="00E6004D"/>
    <w:rsid w:val="00E81978"/>
    <w:rsid w:val="00E81B79"/>
    <w:rsid w:val="00E87776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71A16"/>
  <w15:chartTrackingRefBased/>
  <w15:docId w15:val="{3589EACD-5857-4EF8-A2BC-9EF6C6326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C93DD9ECE94803B00482F4460F9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8FD1E-924C-4EE5-B0D1-8A045328BE8C}"/>
      </w:docPartPr>
      <w:docPartBody>
        <w:p w:rsidR="00000000" w:rsidRDefault="00000000">
          <w:pPr>
            <w:pStyle w:val="89C93DD9ECE94803B00482F4460F98C0"/>
          </w:pPr>
          <w:r>
            <w:t>[Title Here, up to 12 Words, on One to Two Lines]</w:t>
          </w:r>
        </w:p>
      </w:docPartBody>
    </w:docPart>
    <w:docPart>
      <w:docPartPr>
        <w:name w:val="A7035EEE2E5A469E8FDA40E80E8658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99C71-7EE0-46B9-8700-1E3C0C5C5283}"/>
      </w:docPartPr>
      <w:docPartBody>
        <w:p w:rsidR="00000000" w:rsidRDefault="00000000">
          <w:pPr>
            <w:pStyle w:val="A7035EEE2E5A469E8FDA40E80E8658C4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9F6"/>
    <w:rsid w:val="00B8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93DD9ECE94803B00482F4460F98C0">
    <w:name w:val="89C93DD9ECE94803B00482F4460F98C0"/>
  </w:style>
  <w:style w:type="paragraph" w:customStyle="1" w:styleId="BAB4A1333E3F4637BA27FE002BE45764">
    <w:name w:val="BAB4A1333E3F4637BA27FE002BE45764"/>
  </w:style>
  <w:style w:type="paragraph" w:customStyle="1" w:styleId="F3B45F1171B9413BBF59F102C13C8342">
    <w:name w:val="F3B45F1171B9413BBF59F102C13C8342"/>
  </w:style>
  <w:style w:type="paragraph" w:customStyle="1" w:styleId="B6C512BEF8CD491E93DE745F5C0D5EDD">
    <w:name w:val="B6C512BEF8CD491E93DE745F5C0D5EDD"/>
  </w:style>
  <w:style w:type="paragraph" w:customStyle="1" w:styleId="F592F568B22645F8A4E6695FF7303957">
    <w:name w:val="F592F568B22645F8A4E6695FF7303957"/>
  </w:style>
  <w:style w:type="paragraph" w:customStyle="1" w:styleId="440D1426BB8642B3A24D20B8B256E0EF">
    <w:name w:val="440D1426BB8642B3A24D20B8B256E0EF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08FCF01CF8604C93A93578D1D331911A">
    <w:name w:val="08FCF01CF8604C93A93578D1D331911A"/>
  </w:style>
  <w:style w:type="paragraph" w:customStyle="1" w:styleId="BD79B1B810D447538F746F3BFC0735BC">
    <w:name w:val="BD79B1B810D447538F746F3BFC0735BC"/>
  </w:style>
  <w:style w:type="paragraph" w:customStyle="1" w:styleId="F2A1F28B10A5423F924242B61196E91C">
    <w:name w:val="F2A1F28B10A5423F924242B61196E91C"/>
  </w:style>
  <w:style w:type="paragraph" w:customStyle="1" w:styleId="D5D86373AE434B3EBD34C0A337BCBBB6">
    <w:name w:val="D5D86373AE434B3EBD34C0A337BCBBB6"/>
  </w:style>
  <w:style w:type="paragraph" w:customStyle="1" w:styleId="06D05CA5294F43AFB9011C9B2E1DC64C">
    <w:name w:val="06D05CA5294F43AFB9011C9B2E1DC64C"/>
  </w:style>
  <w:style w:type="paragraph" w:customStyle="1" w:styleId="B6D513C6523F4AAA91134D4EB2760B33">
    <w:name w:val="B6D513C6523F4AAA91134D4EB2760B33"/>
  </w:style>
  <w:style w:type="paragraph" w:customStyle="1" w:styleId="8C2A0F57B1FF4C6B9B35389CC8F166EC">
    <w:name w:val="8C2A0F57B1FF4C6B9B35389CC8F166EC"/>
  </w:style>
  <w:style w:type="paragraph" w:customStyle="1" w:styleId="9973B880D9824FBA995A8C71A7954C58">
    <w:name w:val="9973B880D9824FBA995A8C71A7954C58"/>
  </w:style>
  <w:style w:type="paragraph" w:customStyle="1" w:styleId="569B81C820A2487CAA275C6484DE305F">
    <w:name w:val="569B81C820A2487CAA275C6484DE305F"/>
  </w:style>
  <w:style w:type="paragraph" w:customStyle="1" w:styleId="49BD130C08464ECD882BEBCC5B8FCDDD">
    <w:name w:val="49BD130C08464ECD882BEBCC5B8FCDDD"/>
  </w:style>
  <w:style w:type="paragraph" w:customStyle="1" w:styleId="9D9436125221414CBD80B4C00258AC36">
    <w:name w:val="9D9436125221414CBD80B4C00258AC36"/>
  </w:style>
  <w:style w:type="paragraph" w:customStyle="1" w:styleId="7BAC34FF2DAB4D719F04DC76ABE87C8A">
    <w:name w:val="7BAC34FF2DAB4D719F04DC76ABE87C8A"/>
  </w:style>
  <w:style w:type="paragraph" w:customStyle="1" w:styleId="214CE4A7740B447E9A360F4B050828E6">
    <w:name w:val="214CE4A7740B447E9A360F4B050828E6"/>
  </w:style>
  <w:style w:type="paragraph" w:customStyle="1" w:styleId="673BD0D4131D432CBA9CFB10606DF60E">
    <w:name w:val="673BD0D4131D432CBA9CFB10606DF60E"/>
  </w:style>
  <w:style w:type="paragraph" w:customStyle="1" w:styleId="EF5E90EFC87F4E668188CF3056AB93AD">
    <w:name w:val="EF5E90EFC87F4E668188CF3056AB93AD"/>
  </w:style>
  <w:style w:type="paragraph" w:customStyle="1" w:styleId="4D55BA97ABA046D5A3E3814AA8E3709C">
    <w:name w:val="4D55BA97ABA046D5A3E3814AA8E3709C"/>
  </w:style>
  <w:style w:type="paragraph" w:customStyle="1" w:styleId="866E6F6C59BF4971B035726188802377">
    <w:name w:val="866E6F6C59BF4971B035726188802377"/>
  </w:style>
  <w:style w:type="paragraph" w:customStyle="1" w:styleId="E01DB3D9489C4204AB62CBB3E7CE84BA">
    <w:name w:val="E01DB3D9489C4204AB62CBB3E7CE84BA"/>
  </w:style>
  <w:style w:type="paragraph" w:customStyle="1" w:styleId="00852BD52EF2417CA4F54D4FFB3C2090">
    <w:name w:val="00852BD52EF2417CA4F54D4FFB3C2090"/>
  </w:style>
  <w:style w:type="paragraph" w:customStyle="1" w:styleId="648E5F7F876E4A618F343424FBAB3C2D">
    <w:name w:val="648E5F7F876E4A618F343424FBAB3C2D"/>
  </w:style>
  <w:style w:type="paragraph" w:customStyle="1" w:styleId="98C380E30AA9415D8D46AC2124B557DC">
    <w:name w:val="98C380E30AA9415D8D46AC2124B557DC"/>
  </w:style>
  <w:style w:type="paragraph" w:customStyle="1" w:styleId="DB6B47E167224D268569545F002681A1">
    <w:name w:val="DB6B47E167224D268569545F002681A1"/>
  </w:style>
  <w:style w:type="paragraph" w:customStyle="1" w:styleId="DDFCC75D3E844940AF566FC17096F086">
    <w:name w:val="DDFCC75D3E844940AF566FC17096F086"/>
  </w:style>
  <w:style w:type="paragraph" w:customStyle="1" w:styleId="C90FCC2BA7CE456B95A100A8BD3EC4D8">
    <w:name w:val="C90FCC2BA7CE456B95A100A8BD3EC4D8"/>
  </w:style>
  <w:style w:type="paragraph" w:customStyle="1" w:styleId="BF8181965F17473C87511DADF0ADE644">
    <w:name w:val="BF8181965F17473C87511DADF0ADE644"/>
  </w:style>
  <w:style w:type="paragraph" w:customStyle="1" w:styleId="2CCB07AEB08A4219B537753C893D4BFE">
    <w:name w:val="2CCB07AEB08A4219B537753C893D4BFE"/>
  </w:style>
  <w:style w:type="paragraph" w:customStyle="1" w:styleId="F8405770F594432B83CD19C5E60D28C0">
    <w:name w:val="F8405770F594432B83CD19C5E60D28C0"/>
  </w:style>
  <w:style w:type="paragraph" w:customStyle="1" w:styleId="48D127D60B9E4D0BB25830AB7160FA21">
    <w:name w:val="48D127D60B9E4D0BB25830AB7160FA21"/>
  </w:style>
  <w:style w:type="paragraph" w:customStyle="1" w:styleId="400BC25292EE4250BD48463EB7C25536">
    <w:name w:val="400BC25292EE4250BD48463EB7C25536"/>
  </w:style>
  <w:style w:type="paragraph" w:customStyle="1" w:styleId="C134212A2B4F41E2876B87347A5AE3E1">
    <w:name w:val="C134212A2B4F41E2876B87347A5AE3E1"/>
  </w:style>
  <w:style w:type="paragraph" w:customStyle="1" w:styleId="6C172C66B34843DF8A7D749863104CCE">
    <w:name w:val="6C172C66B34843DF8A7D749863104CCE"/>
  </w:style>
  <w:style w:type="paragraph" w:customStyle="1" w:styleId="632427E36F7E4897AA49762C3D463E23">
    <w:name w:val="632427E36F7E4897AA49762C3D463E23"/>
  </w:style>
  <w:style w:type="paragraph" w:customStyle="1" w:styleId="A3A354F1F4FE42798896FBF582239B95">
    <w:name w:val="A3A354F1F4FE42798896FBF582239B95"/>
  </w:style>
  <w:style w:type="paragraph" w:customStyle="1" w:styleId="276DC86EE2744519B9DD47779E7813AB">
    <w:name w:val="276DC86EE2744519B9DD47779E7813AB"/>
  </w:style>
  <w:style w:type="paragraph" w:customStyle="1" w:styleId="C7EEDF100D344309BC0A339A5842D392">
    <w:name w:val="C7EEDF100D344309BC0A339A5842D392"/>
  </w:style>
  <w:style w:type="paragraph" w:customStyle="1" w:styleId="CED58B1781094A71905B7F410C1B01B2">
    <w:name w:val="CED58B1781094A71905B7F410C1B01B2"/>
  </w:style>
  <w:style w:type="paragraph" w:customStyle="1" w:styleId="7030B47D978448B6BD4CDE68377592C1">
    <w:name w:val="7030B47D978448B6BD4CDE68377592C1"/>
  </w:style>
  <w:style w:type="paragraph" w:customStyle="1" w:styleId="0519EF35084E4468AACB64D1F1B088D1">
    <w:name w:val="0519EF35084E4468AACB64D1F1B088D1"/>
  </w:style>
  <w:style w:type="paragraph" w:customStyle="1" w:styleId="4E0C2D0ED4C540429C13BEC3BDE78033">
    <w:name w:val="4E0C2D0ED4C540429C13BEC3BDE78033"/>
  </w:style>
  <w:style w:type="paragraph" w:customStyle="1" w:styleId="C96B06D7EEF24C578B46421976DBEDBB">
    <w:name w:val="C96B06D7EEF24C578B46421976DBEDBB"/>
  </w:style>
  <w:style w:type="paragraph" w:customStyle="1" w:styleId="270FDA7BB4DF415CB5A62B06E0DAD4F1">
    <w:name w:val="270FDA7BB4DF415CB5A62B06E0DAD4F1"/>
  </w:style>
  <w:style w:type="paragraph" w:customStyle="1" w:styleId="2D45FAF9794347C0993B70ECDE581811">
    <w:name w:val="2D45FAF9794347C0993B70ECDE581811"/>
  </w:style>
  <w:style w:type="paragraph" w:customStyle="1" w:styleId="088DE026188347F3BF7AC4022AA31AF4">
    <w:name w:val="088DE026188347F3BF7AC4022AA31AF4"/>
  </w:style>
  <w:style w:type="paragraph" w:customStyle="1" w:styleId="D4F88A175F7F461280C14186F1C0723A">
    <w:name w:val="D4F88A175F7F461280C14186F1C0723A"/>
  </w:style>
  <w:style w:type="paragraph" w:customStyle="1" w:styleId="C569499938E84C95BEEA1F0D3EA0890E">
    <w:name w:val="C569499938E84C95BEEA1F0D3EA0890E"/>
  </w:style>
  <w:style w:type="paragraph" w:customStyle="1" w:styleId="715BB80EB6B8447EA72B17339CD10D30">
    <w:name w:val="715BB80EB6B8447EA72B17339CD10D30"/>
  </w:style>
  <w:style w:type="paragraph" w:customStyle="1" w:styleId="D795A727CA73459A94E08B669C5DE49C">
    <w:name w:val="D795A727CA73459A94E08B669C5DE49C"/>
  </w:style>
  <w:style w:type="paragraph" w:customStyle="1" w:styleId="2424315736D140DA86B9F6A26BCC0A29">
    <w:name w:val="2424315736D140DA86B9F6A26BCC0A29"/>
  </w:style>
  <w:style w:type="paragraph" w:customStyle="1" w:styleId="8FD217B9FA984402A7F358FD72E409C0">
    <w:name w:val="8FD217B9FA984402A7F358FD72E409C0"/>
  </w:style>
  <w:style w:type="paragraph" w:customStyle="1" w:styleId="E975EDA7B49B4197955B4249D5BE7F2D">
    <w:name w:val="E975EDA7B49B4197955B4249D5BE7F2D"/>
  </w:style>
  <w:style w:type="paragraph" w:customStyle="1" w:styleId="F2ACF3A163DE4BB4A8A466BF67D195BB">
    <w:name w:val="F2ACF3A163DE4BB4A8A466BF67D195BB"/>
  </w:style>
  <w:style w:type="paragraph" w:customStyle="1" w:styleId="F1F8CEC39EFD4603B92FFBADF416C09F">
    <w:name w:val="F1F8CEC39EFD4603B92FFBADF416C09F"/>
  </w:style>
  <w:style w:type="paragraph" w:customStyle="1" w:styleId="8243FDEBF20D435AAAB36CBC0C425300">
    <w:name w:val="8243FDEBF20D435AAAB36CBC0C425300"/>
  </w:style>
  <w:style w:type="paragraph" w:customStyle="1" w:styleId="D96459D246424355BB496BD0A341860A">
    <w:name w:val="D96459D246424355BB496BD0A341860A"/>
  </w:style>
  <w:style w:type="paragraph" w:customStyle="1" w:styleId="F311C9C49A754BE895A136A3DAAE0F46">
    <w:name w:val="F311C9C49A754BE895A136A3DAAE0F46"/>
  </w:style>
  <w:style w:type="paragraph" w:customStyle="1" w:styleId="A7035EEE2E5A469E8FDA40E80E8658C4">
    <w:name w:val="A7035EEE2E5A469E8FDA40E80E8658C4"/>
  </w:style>
  <w:style w:type="paragraph" w:customStyle="1" w:styleId="549B131653044B299A3AD012FE8C38DE">
    <w:name w:val="549B131653044B299A3AD012FE8C38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Data aggregation pipeline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38</TotalTime>
  <Pages>5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Aggregation Pipeline</dc:title>
  <dc:subject/>
  <dc:creator>SercH MateoS</dc:creator>
  <cp:keywords/>
  <dc:description/>
  <cp:lastModifiedBy>SercH MateoS</cp:lastModifiedBy>
  <cp:revision>1</cp:revision>
  <dcterms:created xsi:type="dcterms:W3CDTF">2022-12-11T14:31:00Z</dcterms:created>
  <dcterms:modified xsi:type="dcterms:W3CDTF">2022-12-11T15:52:00Z</dcterms:modified>
</cp:coreProperties>
</file>