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3F126" w14:textId="0D6FC1AA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A24693CB153046A48D293C4F02A587E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E61CAC">
            <w:t>Introduction to Mongo DB</w:t>
          </w:r>
        </w:sdtContent>
      </w:sdt>
    </w:p>
    <w:p w14:paraId="5837351E" w14:textId="42B70014" w:rsidR="00B823AA" w:rsidRDefault="00E61CAC" w:rsidP="00B823AA">
      <w:pPr>
        <w:pStyle w:val="Title2"/>
      </w:pPr>
      <w:r>
        <w:t xml:space="preserve">Sergio </w:t>
      </w:r>
      <w:proofErr w:type="spellStart"/>
      <w:r>
        <w:t>Mateos</w:t>
      </w:r>
      <w:proofErr w:type="spellEnd"/>
    </w:p>
    <w:p w14:paraId="58FD928B" w14:textId="4F22DAA9" w:rsidR="00E81978" w:rsidRDefault="00E61CAC" w:rsidP="00B823AA">
      <w:pPr>
        <w:pStyle w:val="Title2"/>
      </w:pPr>
      <w:r>
        <w:t>Southern New Hampshire University</w:t>
      </w:r>
    </w:p>
    <w:p w14:paraId="072B63E2" w14:textId="26A38A74" w:rsidR="00E61CAC" w:rsidRDefault="00E61CAC">
      <w:r>
        <w:br w:type="page"/>
      </w:r>
    </w:p>
    <w:p w14:paraId="6B034434" w14:textId="37F701D3" w:rsidR="00E61CAC" w:rsidRDefault="00E61CAC" w:rsidP="00B823AA">
      <w:pPr>
        <w:pStyle w:val="Title2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D056A16" wp14:editId="272188EB">
            <wp:simplePos x="0" y="0"/>
            <wp:positionH relativeFrom="margin">
              <wp:align>center</wp:align>
            </wp:positionH>
            <wp:positionV relativeFrom="paragraph">
              <wp:posOffset>313668</wp:posOffset>
            </wp:positionV>
            <wp:extent cx="9551670" cy="4629150"/>
            <wp:effectExtent l="0" t="0" r="0" b="0"/>
            <wp:wrapTight wrapText="bothSides">
              <wp:wrapPolygon edited="0">
                <wp:start x="0" y="0"/>
                <wp:lineTo x="0" y="21511"/>
                <wp:lineTo x="21540" y="21511"/>
                <wp:lineTo x="21540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167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u w:val="single"/>
        </w:rPr>
        <w:t>Verify Access to the Environment</w:t>
      </w:r>
    </w:p>
    <w:p w14:paraId="245FDAAD" w14:textId="09B86AE4" w:rsidR="00E61CAC" w:rsidRDefault="00E61CAC">
      <w:pPr>
        <w:rPr>
          <w:noProof/>
        </w:rPr>
      </w:pPr>
      <w:r>
        <w:rPr>
          <w:noProof/>
        </w:rPr>
        <w:br w:type="page"/>
      </w:r>
    </w:p>
    <w:p w14:paraId="7A8743BC" w14:textId="336AC7F9" w:rsidR="00E61CAC" w:rsidRDefault="00E61CAC" w:rsidP="00B823AA">
      <w:pPr>
        <w:pStyle w:val="Title2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9BD3CF1" wp14:editId="3C707FB2">
            <wp:simplePos x="0" y="0"/>
            <wp:positionH relativeFrom="margin">
              <wp:posOffset>-581025</wp:posOffset>
            </wp:positionH>
            <wp:positionV relativeFrom="paragraph">
              <wp:posOffset>495300</wp:posOffset>
            </wp:positionV>
            <wp:extent cx="9511030" cy="4781550"/>
            <wp:effectExtent l="0" t="0" r="0" b="0"/>
            <wp:wrapTight wrapText="bothSides">
              <wp:wrapPolygon edited="0">
                <wp:start x="0" y="0"/>
                <wp:lineTo x="0" y="21514"/>
                <wp:lineTo x="21545" y="21514"/>
                <wp:lineTo x="21545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103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u w:val="single"/>
        </w:rPr>
        <w:t>Load the database</w:t>
      </w:r>
    </w:p>
    <w:p w14:paraId="4F71AEC4" w14:textId="574A87B1" w:rsidR="00E61CAC" w:rsidRPr="00E61CAC" w:rsidRDefault="00E61CAC" w:rsidP="00E61CAC"/>
    <w:p w14:paraId="6144801E" w14:textId="498D4C77" w:rsidR="00E61CAC" w:rsidRPr="00E61CAC" w:rsidRDefault="00E61CAC" w:rsidP="00E61CA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224D4B5" wp14:editId="019011F9">
            <wp:simplePos x="0" y="0"/>
            <wp:positionH relativeFrom="margin">
              <wp:posOffset>-646430</wp:posOffset>
            </wp:positionH>
            <wp:positionV relativeFrom="paragraph">
              <wp:posOffset>520065</wp:posOffset>
            </wp:positionV>
            <wp:extent cx="9521825" cy="4697730"/>
            <wp:effectExtent l="0" t="0" r="3175" b="7620"/>
            <wp:wrapThrough wrapText="bothSides">
              <wp:wrapPolygon edited="0">
                <wp:start x="0" y="0"/>
                <wp:lineTo x="0" y="21547"/>
                <wp:lineTo x="21564" y="21547"/>
                <wp:lineTo x="21564" y="0"/>
                <wp:lineTo x="0" y="0"/>
              </wp:wrapPolygon>
            </wp:wrapThrough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182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u w:val="single"/>
        </w:rPr>
        <w:t>Execute the commands</w:t>
      </w:r>
    </w:p>
    <w:p w14:paraId="78861186" w14:textId="36EC06C2" w:rsidR="00E61CAC" w:rsidRPr="00E61CAC" w:rsidRDefault="00E61CAC" w:rsidP="00E61CAC"/>
    <w:p w14:paraId="26B6D269" w14:textId="1C02F0AA" w:rsidR="00E61CAC" w:rsidRPr="00E61CAC" w:rsidRDefault="00E61CAC" w:rsidP="00E61CAC"/>
    <w:p w14:paraId="6CEFC252" w14:textId="496B5E4C" w:rsidR="00E61CAC" w:rsidRPr="00E61CAC" w:rsidRDefault="00E61CAC" w:rsidP="00E61CAC">
      <w:pPr>
        <w:jc w:val="center"/>
        <w:rPr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2FB6FB" wp14:editId="21E17738">
            <wp:simplePos x="0" y="0"/>
            <wp:positionH relativeFrom="margin">
              <wp:posOffset>-609600</wp:posOffset>
            </wp:positionH>
            <wp:positionV relativeFrom="paragraph">
              <wp:posOffset>554990</wp:posOffset>
            </wp:positionV>
            <wp:extent cx="9553575" cy="4816428"/>
            <wp:effectExtent l="0" t="0" r="0" b="3810"/>
            <wp:wrapNone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4816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u w:val="single"/>
        </w:rPr>
        <w:t>Execute the Command</w:t>
      </w:r>
    </w:p>
    <w:p w14:paraId="792B21A0" w14:textId="5E95C21F" w:rsidR="00E61CAC" w:rsidRPr="00E61CAC" w:rsidRDefault="00E61CAC" w:rsidP="00E61CAC"/>
    <w:p w14:paraId="0D4B89C9" w14:textId="25F1A968" w:rsidR="00E61CAC" w:rsidRPr="00E61CAC" w:rsidRDefault="00E61CAC" w:rsidP="00E61CAC"/>
    <w:p w14:paraId="5257DE37" w14:textId="22132C32" w:rsidR="00E61CAC" w:rsidRDefault="00E61CAC" w:rsidP="00E61CAC">
      <w:pPr>
        <w:ind w:firstLine="0"/>
      </w:pPr>
    </w:p>
    <w:p w14:paraId="3E6A4D33" w14:textId="141B5A66" w:rsidR="00E61CAC" w:rsidRPr="00E61CAC" w:rsidRDefault="00E61CAC" w:rsidP="00E61CAC"/>
    <w:p w14:paraId="69627BE8" w14:textId="189F52B3" w:rsidR="00E61CAC" w:rsidRPr="00E61CAC" w:rsidRDefault="00E61CAC" w:rsidP="00E61CAC"/>
    <w:p w14:paraId="49B63919" w14:textId="5F516883" w:rsidR="00E61CAC" w:rsidRPr="00E61CAC" w:rsidRDefault="00E61CAC" w:rsidP="00E61CAC"/>
    <w:sectPr w:rsidR="00E61CAC" w:rsidRPr="00E61CAC" w:rsidSect="00E61CAC">
      <w:headerReference w:type="default" r:id="rId13"/>
      <w:headerReference w:type="first" r:id="rId14"/>
      <w:footnotePr>
        <w:pos w:val="beneathText"/>
      </w:footnotePr>
      <w:pgSz w:w="15840" w:h="12240" w:orient="landscape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D2D1A" w14:textId="77777777" w:rsidR="00B144FB" w:rsidRDefault="00B144FB">
      <w:pPr>
        <w:spacing w:line="240" w:lineRule="auto"/>
      </w:pPr>
      <w:r>
        <w:separator/>
      </w:r>
    </w:p>
    <w:p w14:paraId="090828C6" w14:textId="77777777" w:rsidR="00B144FB" w:rsidRDefault="00B144FB"/>
  </w:endnote>
  <w:endnote w:type="continuationSeparator" w:id="0">
    <w:p w14:paraId="371A6302" w14:textId="77777777" w:rsidR="00B144FB" w:rsidRDefault="00B144FB">
      <w:pPr>
        <w:spacing w:line="240" w:lineRule="auto"/>
      </w:pPr>
      <w:r>
        <w:continuationSeparator/>
      </w:r>
    </w:p>
    <w:p w14:paraId="0A551387" w14:textId="77777777" w:rsidR="00B144FB" w:rsidRDefault="00B144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B9E77" w14:textId="77777777" w:rsidR="00B144FB" w:rsidRDefault="00B144FB">
      <w:pPr>
        <w:spacing w:line="240" w:lineRule="auto"/>
      </w:pPr>
      <w:r>
        <w:separator/>
      </w:r>
    </w:p>
    <w:p w14:paraId="40CAEF15" w14:textId="77777777" w:rsidR="00B144FB" w:rsidRDefault="00B144FB"/>
  </w:footnote>
  <w:footnote w:type="continuationSeparator" w:id="0">
    <w:p w14:paraId="50D0AB71" w14:textId="77777777" w:rsidR="00B144FB" w:rsidRDefault="00B144FB">
      <w:pPr>
        <w:spacing w:line="240" w:lineRule="auto"/>
      </w:pPr>
      <w:r>
        <w:continuationSeparator/>
      </w:r>
    </w:p>
    <w:p w14:paraId="704DDE26" w14:textId="77777777" w:rsidR="00B144FB" w:rsidRDefault="00B144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A2F4C" w14:textId="7DFED554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A1B6DB02107C479681886CC72CF5EC94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E61CAC">
          <w:rPr>
            <w:rStyle w:val="Strong"/>
          </w:rPr>
          <w:t>Introduction to mongo db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E29EB" w14:textId="67C41CBB" w:rsidR="00E81978" w:rsidRDefault="00E61CAC">
    <w:pPr>
      <w:pStyle w:val="Header"/>
      <w:rPr>
        <w:rStyle w:val="Strong"/>
      </w:rPr>
    </w:pPr>
    <w:r>
      <w:t>MONGO DB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01482222">
    <w:abstractNumId w:val="9"/>
  </w:num>
  <w:num w:numId="2" w16cid:durableId="2032686955">
    <w:abstractNumId w:val="7"/>
  </w:num>
  <w:num w:numId="3" w16cid:durableId="1133602497">
    <w:abstractNumId w:val="6"/>
  </w:num>
  <w:num w:numId="4" w16cid:durableId="1801025028">
    <w:abstractNumId w:val="5"/>
  </w:num>
  <w:num w:numId="5" w16cid:durableId="2144735565">
    <w:abstractNumId w:val="4"/>
  </w:num>
  <w:num w:numId="6" w16cid:durableId="1156074484">
    <w:abstractNumId w:val="8"/>
  </w:num>
  <w:num w:numId="7" w16cid:durableId="1125805979">
    <w:abstractNumId w:val="3"/>
  </w:num>
  <w:num w:numId="8" w16cid:durableId="611322102">
    <w:abstractNumId w:val="2"/>
  </w:num>
  <w:num w:numId="9" w16cid:durableId="501629509">
    <w:abstractNumId w:val="1"/>
  </w:num>
  <w:num w:numId="10" w16cid:durableId="614599139">
    <w:abstractNumId w:val="0"/>
  </w:num>
  <w:num w:numId="11" w16cid:durableId="1193762304">
    <w:abstractNumId w:val="9"/>
    <w:lvlOverride w:ilvl="0">
      <w:startOverride w:val="1"/>
    </w:lvlOverride>
  </w:num>
  <w:num w:numId="12" w16cid:durableId="135421281">
    <w:abstractNumId w:val="13"/>
  </w:num>
  <w:num w:numId="13" w16cid:durableId="1612056526">
    <w:abstractNumId w:val="11"/>
  </w:num>
  <w:num w:numId="14" w16cid:durableId="314576410">
    <w:abstractNumId w:val="10"/>
  </w:num>
  <w:num w:numId="15" w16cid:durableId="18827476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CAC"/>
    <w:rsid w:val="000D3F41"/>
    <w:rsid w:val="00355DCA"/>
    <w:rsid w:val="00551A02"/>
    <w:rsid w:val="005534FA"/>
    <w:rsid w:val="00585A82"/>
    <w:rsid w:val="005D3A03"/>
    <w:rsid w:val="008002C0"/>
    <w:rsid w:val="008C5323"/>
    <w:rsid w:val="009A6A3B"/>
    <w:rsid w:val="00B144FB"/>
    <w:rsid w:val="00B823AA"/>
    <w:rsid w:val="00BA45DB"/>
    <w:rsid w:val="00BF4184"/>
    <w:rsid w:val="00C0601E"/>
    <w:rsid w:val="00C31D30"/>
    <w:rsid w:val="00CD6E39"/>
    <w:rsid w:val="00CF6E91"/>
    <w:rsid w:val="00D85B68"/>
    <w:rsid w:val="00E6004D"/>
    <w:rsid w:val="00E61CAC"/>
    <w:rsid w:val="00E81978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3A3A37"/>
  <w15:chartTrackingRefBased/>
  <w15:docId w15:val="{E0F885CC-D99D-448B-B405-4B28BF41E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ch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24693CB153046A48D293C4F02A587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D6BBCD-0906-49E1-AC9B-DEAF0FEA1E75}"/>
      </w:docPartPr>
      <w:docPartBody>
        <w:p w:rsidR="00000000" w:rsidRDefault="00000000">
          <w:pPr>
            <w:pStyle w:val="A24693CB153046A48D293C4F02A587ED"/>
          </w:pPr>
          <w:r>
            <w:t>[Title Here, up to 12 Words, on One to Two Lines]</w:t>
          </w:r>
        </w:p>
      </w:docPartBody>
    </w:docPart>
    <w:docPart>
      <w:docPartPr>
        <w:name w:val="A1B6DB02107C479681886CC72CF5EC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10C47F-9368-419B-81A0-464035900DEA}"/>
      </w:docPartPr>
      <w:docPartBody>
        <w:p w:rsidR="00000000" w:rsidRDefault="00000000">
          <w:pPr>
            <w:pStyle w:val="A1B6DB02107C479681886CC72CF5EC94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4CF"/>
    <w:rsid w:val="00D97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4693CB153046A48D293C4F02A587ED">
    <w:name w:val="A24693CB153046A48D293C4F02A587ED"/>
  </w:style>
  <w:style w:type="paragraph" w:customStyle="1" w:styleId="E66DD7BD6BF649C991C718DD1D702B97">
    <w:name w:val="E66DD7BD6BF649C991C718DD1D702B97"/>
  </w:style>
  <w:style w:type="paragraph" w:customStyle="1" w:styleId="27ECB653BFCD43A5B270CEFF4146A35F">
    <w:name w:val="27ECB653BFCD43A5B270CEFF4146A35F"/>
  </w:style>
  <w:style w:type="paragraph" w:customStyle="1" w:styleId="D43F661B1FF0460DB2B9CCC50678D021">
    <w:name w:val="D43F661B1FF0460DB2B9CCC50678D021"/>
  </w:style>
  <w:style w:type="paragraph" w:customStyle="1" w:styleId="30574CB41F8E49E497758D05B41F1AE6">
    <w:name w:val="30574CB41F8E49E497758D05B41F1AE6"/>
  </w:style>
  <w:style w:type="paragraph" w:customStyle="1" w:styleId="80BAA197F5B64EA48BAB8BEF08532DB3">
    <w:name w:val="80BAA197F5B64EA48BAB8BEF08532DB3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C398DC979BC04CA299B738C2D4A962AE">
    <w:name w:val="C398DC979BC04CA299B738C2D4A962AE"/>
  </w:style>
  <w:style w:type="paragraph" w:customStyle="1" w:styleId="ACF1C8BED2C7450BBF7EB69DE6D3F06A">
    <w:name w:val="ACF1C8BED2C7450BBF7EB69DE6D3F06A"/>
  </w:style>
  <w:style w:type="paragraph" w:customStyle="1" w:styleId="6688AD6C63E14672B90D50ACC5661406">
    <w:name w:val="6688AD6C63E14672B90D50ACC5661406"/>
  </w:style>
  <w:style w:type="paragraph" w:customStyle="1" w:styleId="3D38815BB21649F18FD61FAB12B55326">
    <w:name w:val="3D38815BB21649F18FD61FAB12B55326"/>
  </w:style>
  <w:style w:type="paragraph" w:customStyle="1" w:styleId="E8655C5EF84A4762B5FEA94BCA798CB0">
    <w:name w:val="E8655C5EF84A4762B5FEA94BCA798CB0"/>
  </w:style>
  <w:style w:type="paragraph" w:customStyle="1" w:styleId="5FD97044197B4A619FCAC80A401AB37A">
    <w:name w:val="5FD97044197B4A619FCAC80A401AB37A"/>
  </w:style>
  <w:style w:type="paragraph" w:customStyle="1" w:styleId="26753CFA89364CD4AC547370C4C93E98">
    <w:name w:val="26753CFA89364CD4AC547370C4C93E98"/>
  </w:style>
  <w:style w:type="paragraph" w:customStyle="1" w:styleId="4CEE483E8ECC4C06B0142AA3F593036C">
    <w:name w:val="4CEE483E8ECC4C06B0142AA3F593036C"/>
  </w:style>
  <w:style w:type="paragraph" w:customStyle="1" w:styleId="839D1AA63A19404BACC1538EFDF4CC55">
    <w:name w:val="839D1AA63A19404BACC1538EFDF4CC55"/>
  </w:style>
  <w:style w:type="paragraph" w:customStyle="1" w:styleId="34AF862059C845448F310A3A1FE3372C">
    <w:name w:val="34AF862059C845448F310A3A1FE3372C"/>
  </w:style>
  <w:style w:type="paragraph" w:customStyle="1" w:styleId="7057E6C2240C45998DAE7A872CD807AB">
    <w:name w:val="7057E6C2240C45998DAE7A872CD807AB"/>
  </w:style>
  <w:style w:type="paragraph" w:customStyle="1" w:styleId="4467F7807E0148AFB3C71DFC9C2C2791">
    <w:name w:val="4467F7807E0148AFB3C71DFC9C2C2791"/>
  </w:style>
  <w:style w:type="paragraph" w:customStyle="1" w:styleId="7DEDAC72C0724CED9B7B9A10CD6AA2F4">
    <w:name w:val="7DEDAC72C0724CED9B7B9A10CD6AA2F4"/>
  </w:style>
  <w:style w:type="paragraph" w:customStyle="1" w:styleId="B11F9F83ED7A43069CFA5D85852E47E2">
    <w:name w:val="B11F9F83ED7A43069CFA5D85852E47E2"/>
  </w:style>
  <w:style w:type="paragraph" w:customStyle="1" w:styleId="76C1A43535C94A34BCFCFC091803FDCC">
    <w:name w:val="76C1A43535C94A34BCFCFC091803FDCC"/>
  </w:style>
  <w:style w:type="paragraph" w:customStyle="1" w:styleId="CC6B60F905654B358EB5C14062ACB7FA">
    <w:name w:val="CC6B60F905654B358EB5C14062ACB7FA"/>
  </w:style>
  <w:style w:type="paragraph" w:customStyle="1" w:styleId="6058FB8EE151433382AB14EBC411CC2D">
    <w:name w:val="6058FB8EE151433382AB14EBC411CC2D"/>
  </w:style>
  <w:style w:type="paragraph" w:customStyle="1" w:styleId="2C58739B90734240AFA10377DC7BAA2E">
    <w:name w:val="2C58739B90734240AFA10377DC7BAA2E"/>
  </w:style>
  <w:style w:type="paragraph" w:customStyle="1" w:styleId="E7225FAA6B3641A39BED9AB370AA682F">
    <w:name w:val="E7225FAA6B3641A39BED9AB370AA682F"/>
  </w:style>
  <w:style w:type="paragraph" w:customStyle="1" w:styleId="6A2536500CD04EEABF1DB420B6115F6F">
    <w:name w:val="6A2536500CD04EEABF1DB420B6115F6F"/>
  </w:style>
  <w:style w:type="paragraph" w:customStyle="1" w:styleId="769A56DF17244A44AFF59B77670F3F0A">
    <w:name w:val="769A56DF17244A44AFF59B77670F3F0A"/>
  </w:style>
  <w:style w:type="paragraph" w:customStyle="1" w:styleId="391B4695AF1E49B3A27CC9606F32E74F">
    <w:name w:val="391B4695AF1E49B3A27CC9606F32E74F"/>
  </w:style>
  <w:style w:type="paragraph" w:customStyle="1" w:styleId="C9CC71B52C134A6A89857404C51D7F2D">
    <w:name w:val="C9CC71B52C134A6A89857404C51D7F2D"/>
  </w:style>
  <w:style w:type="paragraph" w:customStyle="1" w:styleId="8CA5B2D245AC47F4AAB375FE45820D98">
    <w:name w:val="8CA5B2D245AC47F4AAB375FE45820D98"/>
  </w:style>
  <w:style w:type="paragraph" w:customStyle="1" w:styleId="C863371BC02C442799D3602AB01574A0">
    <w:name w:val="C863371BC02C442799D3602AB01574A0"/>
  </w:style>
  <w:style w:type="paragraph" w:customStyle="1" w:styleId="14A1246EB6E84630AEF475A56AE32C8A">
    <w:name w:val="14A1246EB6E84630AEF475A56AE32C8A"/>
  </w:style>
  <w:style w:type="paragraph" w:customStyle="1" w:styleId="8831113601B446AFBACFFF328D4772F9">
    <w:name w:val="8831113601B446AFBACFFF328D4772F9"/>
  </w:style>
  <w:style w:type="paragraph" w:customStyle="1" w:styleId="19F1F6E558014EAB9FA5B06F057896A6">
    <w:name w:val="19F1F6E558014EAB9FA5B06F057896A6"/>
  </w:style>
  <w:style w:type="paragraph" w:customStyle="1" w:styleId="9B21D528FE424B7EB0D66D063455F323">
    <w:name w:val="9B21D528FE424B7EB0D66D063455F323"/>
  </w:style>
  <w:style w:type="paragraph" w:customStyle="1" w:styleId="1582D650173C4ED197AF8F623642C474">
    <w:name w:val="1582D650173C4ED197AF8F623642C474"/>
  </w:style>
  <w:style w:type="paragraph" w:customStyle="1" w:styleId="2C3C627C4C914EB5B96258CC028FB5B6">
    <w:name w:val="2C3C627C4C914EB5B96258CC028FB5B6"/>
  </w:style>
  <w:style w:type="paragraph" w:customStyle="1" w:styleId="8DC5E86263624FAFABD6BE75C1BD5FD6">
    <w:name w:val="8DC5E86263624FAFABD6BE75C1BD5FD6"/>
  </w:style>
  <w:style w:type="paragraph" w:customStyle="1" w:styleId="A3F608C4225341FAA0E814AA921108B0">
    <w:name w:val="A3F608C4225341FAA0E814AA921108B0"/>
  </w:style>
  <w:style w:type="paragraph" w:customStyle="1" w:styleId="E3624BA2F69E4C8CBD4FA6A355F05FA4">
    <w:name w:val="E3624BA2F69E4C8CBD4FA6A355F05FA4"/>
  </w:style>
  <w:style w:type="paragraph" w:customStyle="1" w:styleId="7DB7ABE931894962BD570E37A5B0B2DC">
    <w:name w:val="7DB7ABE931894962BD570E37A5B0B2DC"/>
  </w:style>
  <w:style w:type="paragraph" w:customStyle="1" w:styleId="4E8C8E361D5E46D1995AA1C2A7F6CA90">
    <w:name w:val="4E8C8E361D5E46D1995AA1C2A7F6CA90"/>
  </w:style>
  <w:style w:type="paragraph" w:customStyle="1" w:styleId="1BF2AD4218964AE6931818B88147C4F3">
    <w:name w:val="1BF2AD4218964AE6931818B88147C4F3"/>
  </w:style>
  <w:style w:type="paragraph" w:customStyle="1" w:styleId="9A6123D95A2D4100A97E800FB5450BFA">
    <w:name w:val="9A6123D95A2D4100A97E800FB5450BFA"/>
  </w:style>
  <w:style w:type="paragraph" w:customStyle="1" w:styleId="8480ECD4B47E456F8A0782FAC49024EF">
    <w:name w:val="8480ECD4B47E456F8A0782FAC49024EF"/>
  </w:style>
  <w:style w:type="paragraph" w:customStyle="1" w:styleId="30A0AF4344A84F718421E5178FC84071">
    <w:name w:val="30A0AF4344A84F718421E5178FC84071"/>
  </w:style>
  <w:style w:type="paragraph" w:customStyle="1" w:styleId="D3A0D2FBBED740E4910CB33AF4ED0910">
    <w:name w:val="D3A0D2FBBED740E4910CB33AF4ED0910"/>
  </w:style>
  <w:style w:type="paragraph" w:customStyle="1" w:styleId="0EAB2067428741F3B55F880DD61B3955">
    <w:name w:val="0EAB2067428741F3B55F880DD61B3955"/>
  </w:style>
  <w:style w:type="paragraph" w:customStyle="1" w:styleId="5CF41214E9EB4B379559BCBE7C5DD30A">
    <w:name w:val="5CF41214E9EB4B379559BCBE7C5DD30A"/>
  </w:style>
  <w:style w:type="paragraph" w:customStyle="1" w:styleId="80FB06C2B28F4BB0BC393F545B2C2C06">
    <w:name w:val="80FB06C2B28F4BB0BC393F545B2C2C06"/>
  </w:style>
  <w:style w:type="paragraph" w:customStyle="1" w:styleId="C8354485CC1146FF94CD61D90679A401">
    <w:name w:val="C8354485CC1146FF94CD61D90679A401"/>
  </w:style>
  <w:style w:type="paragraph" w:customStyle="1" w:styleId="111EB490A0454E6AB59E86B8B5848ABF">
    <w:name w:val="111EB490A0454E6AB59E86B8B5848ABF"/>
  </w:style>
  <w:style w:type="paragraph" w:customStyle="1" w:styleId="0117D241DB674070A54BBE7A1035F2CD">
    <w:name w:val="0117D241DB674070A54BBE7A1035F2CD"/>
  </w:style>
  <w:style w:type="paragraph" w:customStyle="1" w:styleId="3A043E9025C44B7382E133295AA70BE6">
    <w:name w:val="3A043E9025C44B7382E133295AA70BE6"/>
  </w:style>
  <w:style w:type="paragraph" w:customStyle="1" w:styleId="4C0AAC2E86CA415F89C3309430513B83">
    <w:name w:val="4C0AAC2E86CA415F89C3309430513B83"/>
  </w:style>
  <w:style w:type="paragraph" w:customStyle="1" w:styleId="C9C1B186548D4A83A8D79B2AD068E028">
    <w:name w:val="C9C1B186548D4A83A8D79B2AD068E028"/>
  </w:style>
  <w:style w:type="paragraph" w:customStyle="1" w:styleId="72658EEED1CA427EBA20E81A8FE96394">
    <w:name w:val="72658EEED1CA427EBA20E81A8FE96394"/>
  </w:style>
  <w:style w:type="paragraph" w:customStyle="1" w:styleId="126C98A93865473085D47DDB55E275BD">
    <w:name w:val="126C98A93865473085D47DDB55E275BD"/>
  </w:style>
  <w:style w:type="paragraph" w:customStyle="1" w:styleId="7825C62C0FBF49C0835B251CC2B4587E">
    <w:name w:val="7825C62C0FBF49C0835B251CC2B4587E"/>
  </w:style>
  <w:style w:type="paragraph" w:customStyle="1" w:styleId="478288A90A8B4915BB077D63B28155C6">
    <w:name w:val="478288A90A8B4915BB077D63B28155C6"/>
  </w:style>
  <w:style w:type="paragraph" w:customStyle="1" w:styleId="26E8281BB53246A8B8126946B705CE4E">
    <w:name w:val="26E8281BB53246A8B8126946B705CE4E"/>
  </w:style>
  <w:style w:type="paragraph" w:customStyle="1" w:styleId="A1B6DB02107C479681886CC72CF5EC94">
    <w:name w:val="A1B6DB02107C479681886CC72CF5EC94"/>
  </w:style>
  <w:style w:type="paragraph" w:customStyle="1" w:styleId="D598FAB9AA2B473491517BD13F892968">
    <w:name w:val="D598FAB9AA2B473491517BD13F8929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2.xml><?xml version="1.0" encoding="utf-8"?>
<CoverPageProperties xmlns="http://schemas.microsoft.com/office/2006/coverPageProps">
  <PublishDate/>
  <Abstract>Introduction to mongo db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10</TotalTime>
  <Pages>5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Mongo DB</dc:title>
  <dc:subject/>
  <dc:creator>SercH MateoS</dc:creator>
  <cp:keywords/>
  <dc:description/>
  <cp:lastModifiedBy>SercH MateoS</cp:lastModifiedBy>
  <cp:revision>1</cp:revision>
  <dcterms:created xsi:type="dcterms:W3CDTF">2022-10-25T19:35:00Z</dcterms:created>
  <dcterms:modified xsi:type="dcterms:W3CDTF">2022-10-25T19:45:00Z</dcterms:modified>
</cp:coreProperties>
</file>