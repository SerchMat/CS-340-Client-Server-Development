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A1390" w14:textId="7D760379" w:rsidR="00E81978" w:rsidRDefault="00731779">
      <w:pPr>
        <w:pStyle w:val="Title"/>
      </w:pPr>
      <w:proofErr w:type="spellStart"/>
      <w:r>
        <w:t>User</w:t>
      </w:r>
      <w:sdt>
        <w:sdtPr>
          <w:alias w:val="Title:"/>
          <w:tag w:val="Title:"/>
          <w:id w:val="726351117"/>
          <w:placeholder>
            <w:docPart w:val="8DF07CF20C284174989E87FE98498B6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5C4879">
            <w:t>Project</w:t>
          </w:r>
          <w:proofErr w:type="spellEnd"/>
          <w:r w:rsidR="005C4879">
            <w:t xml:space="preserve"> One</w:t>
          </w:r>
        </w:sdtContent>
      </w:sdt>
    </w:p>
    <w:p w14:paraId="1F5D79F2" w14:textId="78CCA60C" w:rsidR="00B823AA" w:rsidRDefault="005C4879" w:rsidP="00B823AA">
      <w:pPr>
        <w:pStyle w:val="Title2"/>
      </w:pPr>
      <w:r>
        <w:t xml:space="preserve">Sergo </w:t>
      </w:r>
      <w:proofErr w:type="spellStart"/>
      <w:r>
        <w:t>Mateos</w:t>
      </w:r>
      <w:proofErr w:type="spellEnd"/>
    </w:p>
    <w:p w14:paraId="601BEB7D" w14:textId="0461CCE6" w:rsidR="00E81978" w:rsidRDefault="005C4879" w:rsidP="00B823AA">
      <w:pPr>
        <w:pStyle w:val="Title2"/>
      </w:pPr>
      <w:r>
        <w:t>Southern New Hampshire University</w:t>
      </w:r>
    </w:p>
    <w:p w14:paraId="793B2B8D" w14:textId="36FE4F20" w:rsidR="005C4879" w:rsidRDefault="005C4879">
      <w:r>
        <w:br w:type="page"/>
      </w:r>
    </w:p>
    <w:p w14:paraId="552E419C" w14:textId="7D1DE144" w:rsidR="005C4879" w:rsidRDefault="009A4C67" w:rsidP="005C4879">
      <w:pPr>
        <w:pStyle w:val="Title2"/>
        <w:numPr>
          <w:ilvl w:val="0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EB8B8D" wp14:editId="0C632512">
            <wp:simplePos x="0" y="0"/>
            <wp:positionH relativeFrom="margin">
              <wp:posOffset>-590550</wp:posOffset>
            </wp:positionH>
            <wp:positionV relativeFrom="paragraph">
              <wp:posOffset>323215</wp:posOffset>
            </wp:positionV>
            <wp:extent cx="7277100" cy="3230880"/>
            <wp:effectExtent l="0" t="0" r="0" b="7620"/>
            <wp:wrapThrough wrapText="bothSides">
              <wp:wrapPolygon edited="0">
                <wp:start x="0" y="0"/>
                <wp:lineTo x="0" y="21524"/>
                <wp:lineTo x="21543" y="21524"/>
                <wp:lineTo x="21543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879">
        <w:t>Upload the Austin Animal Center Outcomes data set into Mongo DB</w:t>
      </w:r>
    </w:p>
    <w:p w14:paraId="0B83355D" w14:textId="23A6365E" w:rsidR="009D61BA" w:rsidRDefault="00C27C68" w:rsidP="009D61BA">
      <w:pPr>
        <w:pStyle w:val="Title2"/>
        <w:numPr>
          <w:ilvl w:val="0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D49B8D" wp14:editId="775AF8F0">
            <wp:simplePos x="0" y="0"/>
            <wp:positionH relativeFrom="margin">
              <wp:posOffset>-679450</wp:posOffset>
            </wp:positionH>
            <wp:positionV relativeFrom="paragraph">
              <wp:posOffset>3599180</wp:posOffset>
            </wp:positionV>
            <wp:extent cx="7397115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28" y="21431"/>
                <wp:lineTo x="21528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739711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an administrator account </w:t>
      </w:r>
    </w:p>
    <w:p w14:paraId="5E2B856B" w14:textId="66A90C55" w:rsidR="00C27C68" w:rsidRDefault="00C27C68">
      <w:r>
        <w:rPr>
          <w:noProof/>
        </w:rPr>
        <w:drawing>
          <wp:anchor distT="0" distB="0" distL="114300" distR="114300" simplePos="0" relativeHeight="251662336" behindDoc="0" locked="0" layoutInCell="1" allowOverlap="1" wp14:anchorId="4C91DF36" wp14:editId="4F7DAE38">
            <wp:simplePos x="0" y="0"/>
            <wp:positionH relativeFrom="margin">
              <wp:posOffset>-695325</wp:posOffset>
            </wp:positionH>
            <wp:positionV relativeFrom="paragraph">
              <wp:posOffset>2531110</wp:posOffset>
            </wp:positionV>
            <wp:extent cx="7372350" cy="1857375"/>
            <wp:effectExtent l="0" t="0" r="0" b="9525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90"/>
                    <a:stretch/>
                  </pic:blipFill>
                  <pic:spPr bwMode="auto">
                    <a:xfrm>
                      <a:off x="0" y="0"/>
                      <a:ext cx="73723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263393A" w14:textId="23BF0D79" w:rsidR="001A1CE3" w:rsidRDefault="001A1CE3" w:rsidP="001A1CE3">
      <w:pPr>
        <w:pStyle w:val="Title2"/>
        <w:numPr>
          <w:ilvl w:val="0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53FF2A" wp14:editId="7374AFC6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7347585" cy="2903855"/>
            <wp:effectExtent l="0" t="0" r="5715" b="0"/>
            <wp:wrapThrough wrapText="bothSides">
              <wp:wrapPolygon edited="0">
                <wp:start x="0" y="0"/>
                <wp:lineTo x="0" y="21397"/>
                <wp:lineTo x="21561" y="21397"/>
                <wp:lineTo x="21561" y="0"/>
                <wp:lineTo x="0" y="0"/>
              </wp:wrapPolygon>
            </wp:wrapThrough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1BA">
        <w:t>Creating “</w:t>
      </w:r>
      <w:proofErr w:type="spellStart"/>
      <w:r w:rsidR="009D61BA">
        <w:t>aacuser</w:t>
      </w:r>
      <w:proofErr w:type="spellEnd"/>
      <w:r w:rsidR="009D61BA">
        <w:t>” user</w:t>
      </w:r>
    </w:p>
    <w:p w14:paraId="1401AC45" w14:textId="5561CB3F" w:rsidR="001A1CE3" w:rsidRDefault="001A1CE3" w:rsidP="001A1CE3">
      <w:pPr>
        <w:pStyle w:val="Title2"/>
        <w:jc w:val="left"/>
      </w:pPr>
    </w:p>
    <w:p w14:paraId="67B27821" w14:textId="153581FA" w:rsidR="00C27C68" w:rsidRDefault="00C0458A" w:rsidP="003D2C09">
      <w:pPr>
        <w:pStyle w:val="Title2"/>
        <w:numPr>
          <w:ilvl w:val="0"/>
          <w:numId w:val="16"/>
        </w:numPr>
        <w:jc w:val="left"/>
      </w:pPr>
      <w:r>
        <w:t>CRUD Class</w:t>
      </w:r>
    </w:p>
    <w:p w14:paraId="40BE4B49" w14:textId="6C37576E" w:rsidR="00C0458A" w:rsidRDefault="006236FC" w:rsidP="00C0458A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3296231" wp14:editId="60B8B949">
            <wp:simplePos x="0" y="0"/>
            <wp:positionH relativeFrom="column">
              <wp:posOffset>-691515</wp:posOffset>
            </wp:positionH>
            <wp:positionV relativeFrom="paragraph">
              <wp:posOffset>255905</wp:posOffset>
            </wp:positionV>
            <wp:extent cx="7372350" cy="1332230"/>
            <wp:effectExtent l="0" t="0" r="0" b="1270"/>
            <wp:wrapThrough wrapText="bothSides">
              <wp:wrapPolygon edited="0">
                <wp:start x="0" y="0"/>
                <wp:lineTo x="0" y="21312"/>
                <wp:lineTo x="21544" y="21312"/>
                <wp:lineTo x="21544" y="0"/>
                <wp:lineTo x="0" y="0"/>
              </wp:wrapPolygon>
            </wp:wrapThrough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A15" w:rsidRPr="00773A15">
        <w:rPr>
          <w:u w:val="single"/>
        </w:rPr>
        <w:t>Create</w:t>
      </w:r>
      <w:r w:rsidR="00C0458A">
        <w:t xml:space="preserve"> method that inserts a document into a specified MongoDB and collection</w:t>
      </w:r>
    </w:p>
    <w:p w14:paraId="3D359A6E" w14:textId="435698F9" w:rsidR="00673178" w:rsidRDefault="00673178" w:rsidP="00673178">
      <w:pPr>
        <w:pStyle w:val="Title2"/>
        <w:ind w:left="1440"/>
        <w:jc w:val="left"/>
      </w:pPr>
    </w:p>
    <w:p w14:paraId="57E3877F" w14:textId="07FAEDE1" w:rsidR="00C0458A" w:rsidRDefault="006236FC" w:rsidP="00C0458A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31E0CC" wp14:editId="3706F1DC">
            <wp:simplePos x="0" y="0"/>
            <wp:positionH relativeFrom="column">
              <wp:posOffset>-662940</wp:posOffset>
            </wp:positionH>
            <wp:positionV relativeFrom="paragraph">
              <wp:posOffset>624840</wp:posOffset>
            </wp:positionV>
            <wp:extent cx="7303770" cy="1115060"/>
            <wp:effectExtent l="0" t="0" r="0" b="8890"/>
            <wp:wrapThrough wrapText="bothSides">
              <wp:wrapPolygon edited="0">
                <wp:start x="0" y="0"/>
                <wp:lineTo x="0" y="21403"/>
                <wp:lineTo x="21521" y="21403"/>
                <wp:lineTo x="21521" y="0"/>
                <wp:lineTo x="0" y="0"/>
              </wp:wrapPolygon>
            </wp:wrapThrough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"/>
                    <a:stretch/>
                  </pic:blipFill>
                  <pic:spPr bwMode="auto">
                    <a:xfrm>
                      <a:off x="0" y="0"/>
                      <a:ext cx="7303770" cy="11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58A" w:rsidRPr="00773A15">
        <w:rPr>
          <w:u w:val="single"/>
        </w:rPr>
        <w:t>Read</w:t>
      </w:r>
      <w:r w:rsidR="00C0458A">
        <w:t xml:space="preserve"> Method that queries for documents(s) from specified Mongo DB database and specified collection</w:t>
      </w:r>
    </w:p>
    <w:p w14:paraId="7664ABD7" w14:textId="33636A8A" w:rsidR="001A1CE3" w:rsidRDefault="001A1CE3" w:rsidP="006236FC">
      <w:pPr>
        <w:pStyle w:val="Title2"/>
        <w:jc w:val="left"/>
      </w:pPr>
    </w:p>
    <w:p w14:paraId="0D86BECB" w14:textId="10295CCD" w:rsidR="001A1CE3" w:rsidRDefault="006236FC" w:rsidP="001A1CE3">
      <w:pPr>
        <w:pStyle w:val="Title2"/>
        <w:numPr>
          <w:ilvl w:val="1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5156093" wp14:editId="4A4F6AAA">
            <wp:simplePos x="0" y="0"/>
            <wp:positionH relativeFrom="margin">
              <wp:posOffset>-540385</wp:posOffset>
            </wp:positionH>
            <wp:positionV relativeFrom="paragraph">
              <wp:posOffset>633095</wp:posOffset>
            </wp:positionV>
            <wp:extent cx="7198995" cy="1137285"/>
            <wp:effectExtent l="0" t="0" r="1905" b="5715"/>
            <wp:wrapThrough wrapText="bothSides">
              <wp:wrapPolygon edited="0">
                <wp:start x="0" y="0"/>
                <wp:lineTo x="0" y="21347"/>
                <wp:lineTo x="21549" y="21347"/>
                <wp:lineTo x="21549" y="0"/>
                <wp:lineTo x="0" y="0"/>
              </wp:wrapPolygon>
            </wp:wrapThrough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A15" w:rsidRPr="00773A15">
        <w:rPr>
          <w:u w:val="single"/>
        </w:rPr>
        <w:t>Update</w:t>
      </w:r>
      <w:r w:rsidR="00773A15">
        <w:t xml:space="preserve"> method that queries for and changes document(s) from specified Mongo DB database and specified collection</w:t>
      </w:r>
    </w:p>
    <w:p w14:paraId="344C7168" w14:textId="1AEDFAAC" w:rsidR="00773A15" w:rsidRPr="00773A15" w:rsidRDefault="00361710" w:rsidP="00773A15">
      <w:pPr>
        <w:pStyle w:val="Title2"/>
        <w:numPr>
          <w:ilvl w:val="1"/>
          <w:numId w:val="16"/>
        </w:numPr>
        <w:jc w:val="left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09168AEC" wp14:editId="747E8AD2">
            <wp:simplePos x="0" y="0"/>
            <wp:positionH relativeFrom="column">
              <wp:posOffset>-540385</wp:posOffset>
            </wp:positionH>
            <wp:positionV relativeFrom="paragraph">
              <wp:posOffset>1933575</wp:posOffset>
            </wp:positionV>
            <wp:extent cx="7071995" cy="979170"/>
            <wp:effectExtent l="0" t="0" r="0" b="0"/>
            <wp:wrapThrough wrapText="bothSides">
              <wp:wrapPolygon edited="0">
                <wp:start x="0" y="0"/>
                <wp:lineTo x="0" y="21012"/>
                <wp:lineTo x="21528" y="21012"/>
                <wp:lineTo x="21528" y="0"/>
                <wp:lineTo x="0" y="0"/>
              </wp:wrapPolygon>
            </wp:wrapThrough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9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A15" w:rsidRPr="00773A15">
        <w:rPr>
          <w:u w:val="single"/>
        </w:rPr>
        <w:t>Delete</w:t>
      </w:r>
      <w:r w:rsidR="00773A15">
        <w:t xml:space="preserve"> that queries for and remove document(s) from a specified Mongo DB database and specified collection</w:t>
      </w:r>
    </w:p>
    <w:p w14:paraId="3ACB1ACC" w14:textId="5FF37C21" w:rsidR="00046B42" w:rsidRDefault="00046B42" w:rsidP="006236FC">
      <w:pPr>
        <w:ind w:firstLine="0"/>
        <w:rPr>
          <w:u w:val="single"/>
        </w:rPr>
      </w:pPr>
      <w:r>
        <w:rPr>
          <w:u w:val="single"/>
        </w:rPr>
        <w:br w:type="page"/>
      </w:r>
    </w:p>
    <w:p w14:paraId="62665897" w14:textId="36B6558D" w:rsidR="00773A15" w:rsidRPr="00361710" w:rsidRDefault="002E6E98" w:rsidP="00046B42">
      <w:pPr>
        <w:pStyle w:val="Title2"/>
        <w:numPr>
          <w:ilvl w:val="0"/>
          <w:numId w:val="16"/>
        </w:numPr>
        <w:jc w:val="left"/>
        <w:rPr>
          <w:u w:val="single"/>
        </w:rPr>
      </w:pPr>
      <w:r>
        <w:lastRenderedPageBreak/>
        <w:t xml:space="preserve">Python scrip that imports CRUD Python </w:t>
      </w:r>
    </w:p>
    <w:p w14:paraId="0BFCDD7D" w14:textId="4A970235" w:rsidR="00361710" w:rsidRPr="00361710" w:rsidRDefault="00361710" w:rsidP="00361710">
      <w:pPr>
        <w:pStyle w:val="Title2"/>
        <w:numPr>
          <w:ilvl w:val="1"/>
          <w:numId w:val="16"/>
        </w:numPr>
        <w:jc w:val="left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56D826CF" wp14:editId="313A112A">
            <wp:simplePos x="0" y="0"/>
            <wp:positionH relativeFrom="column">
              <wp:posOffset>374400</wp:posOffset>
            </wp:positionH>
            <wp:positionV relativeFrom="paragraph">
              <wp:posOffset>253745</wp:posOffset>
            </wp:positionV>
            <wp:extent cx="5258534" cy="485843"/>
            <wp:effectExtent l="0" t="0" r="0" b="9525"/>
            <wp:wrapThrough wrapText="bothSides">
              <wp:wrapPolygon edited="0">
                <wp:start x="0" y="0"/>
                <wp:lineTo x="0" y="21176"/>
                <wp:lineTo x="21519" y="21176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Authenticator</w:t>
      </w:r>
    </w:p>
    <w:p w14:paraId="64721849" w14:textId="017397E6" w:rsidR="00361710" w:rsidRPr="00361710" w:rsidRDefault="00361710" w:rsidP="00361710">
      <w:pPr>
        <w:pStyle w:val="Title2"/>
        <w:jc w:val="left"/>
        <w:rPr>
          <w:u w:val="single"/>
        </w:rPr>
      </w:pPr>
    </w:p>
    <w:p w14:paraId="39A43F18" w14:textId="1A23BE9C" w:rsidR="00361710" w:rsidRDefault="00361710" w:rsidP="00361710">
      <w:pPr>
        <w:pStyle w:val="Title2"/>
        <w:numPr>
          <w:ilvl w:val="1"/>
          <w:numId w:val="16"/>
        </w:numPr>
        <w:jc w:val="left"/>
      </w:pPr>
      <w:r w:rsidRPr="001078EE">
        <w:rPr>
          <w:u w:val="single"/>
        </w:rPr>
        <w:t>Create</w:t>
      </w:r>
      <w:r w:rsidRPr="00361710">
        <w:t xml:space="preserve"> and </w:t>
      </w:r>
      <w:r>
        <w:t>Check</w:t>
      </w:r>
    </w:p>
    <w:p w14:paraId="7F000404" w14:textId="58F62D45" w:rsidR="00361710" w:rsidRDefault="001078EE" w:rsidP="00361710">
      <w:pPr>
        <w:pStyle w:val="ListParagraph"/>
      </w:pPr>
      <w:r w:rsidRPr="00010BAC">
        <w:rPr>
          <w:rFonts w:ascii="Times New Roman" w:eastAsia="Times New Roman" w:hAnsi="Times New Roman"/>
          <w:noProof/>
        </w:rPr>
        <w:drawing>
          <wp:inline distT="0" distB="0" distL="0" distR="0" wp14:anchorId="77339C72" wp14:editId="72B62782">
            <wp:extent cx="3973195" cy="3283232"/>
            <wp:effectExtent l="0" t="0" r="825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18"/>
                    <a:srcRect l="-5145" t="658" r="-9" b="-658"/>
                    <a:stretch/>
                  </pic:blipFill>
                  <pic:spPr bwMode="auto">
                    <a:xfrm>
                      <a:off x="0" y="0"/>
                      <a:ext cx="3974736" cy="32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42443" w14:textId="377BE38C" w:rsidR="00361710" w:rsidRDefault="00E109A3" w:rsidP="00361710">
      <w:pPr>
        <w:pStyle w:val="Title2"/>
        <w:numPr>
          <w:ilvl w:val="1"/>
          <w:numId w:val="16"/>
        </w:numPr>
        <w:jc w:val="left"/>
      </w:pPr>
      <w:r w:rsidRPr="00F65E0B"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78720" behindDoc="0" locked="0" layoutInCell="1" allowOverlap="1" wp14:anchorId="2746C722" wp14:editId="7BE7284C">
            <wp:simplePos x="0" y="0"/>
            <wp:positionH relativeFrom="column">
              <wp:posOffset>-14400</wp:posOffset>
            </wp:positionH>
            <wp:positionV relativeFrom="paragraph">
              <wp:posOffset>328920</wp:posOffset>
            </wp:positionV>
            <wp:extent cx="5943600" cy="1016635"/>
            <wp:effectExtent l="0" t="0" r="0" b="0"/>
            <wp:wrapThrough wrapText="bothSides">
              <wp:wrapPolygon edited="0">
                <wp:start x="0" y="0"/>
                <wp:lineTo x="0" y="21047"/>
                <wp:lineTo x="21531" y="21047"/>
                <wp:lineTo x="21531" y="0"/>
                <wp:lineTo x="0" y="0"/>
              </wp:wrapPolygon>
            </wp:wrapThrough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8"/>
                    <a:stretch/>
                  </pic:blipFill>
                  <pic:spPr bwMode="auto"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78EE">
        <w:rPr>
          <w:u w:val="single"/>
        </w:rPr>
        <w:t>Read</w:t>
      </w:r>
      <w:r w:rsidR="001078EE">
        <w:t xml:space="preserve"> the animal created</w:t>
      </w:r>
    </w:p>
    <w:p w14:paraId="26D54C86" w14:textId="77777777" w:rsidR="00E109A3" w:rsidRDefault="00E109A3" w:rsidP="00E109A3">
      <w:pPr>
        <w:pStyle w:val="Title2"/>
        <w:ind w:left="1440"/>
        <w:jc w:val="left"/>
      </w:pPr>
    </w:p>
    <w:p w14:paraId="452C412B" w14:textId="64630FC6" w:rsidR="001716B6" w:rsidRPr="001716B6" w:rsidRDefault="001716B6" w:rsidP="001716B6">
      <w:pPr>
        <w:pStyle w:val="Title2"/>
        <w:numPr>
          <w:ilvl w:val="1"/>
          <w:numId w:val="16"/>
        </w:numPr>
        <w:jc w:val="left"/>
        <w:rPr>
          <w:u w:val="single"/>
        </w:rPr>
      </w:pPr>
      <w:r w:rsidRPr="00FE1ADF">
        <w:rPr>
          <w:rFonts w:ascii="Times New Roman" w:hAnsi="Times New Roman"/>
          <w:noProof/>
        </w:rPr>
        <w:drawing>
          <wp:anchor distT="0" distB="0" distL="114300" distR="114300" simplePos="0" relativeHeight="251679744" behindDoc="0" locked="0" layoutInCell="1" allowOverlap="1" wp14:anchorId="69937972" wp14:editId="1C3CC493">
            <wp:simplePos x="0" y="0"/>
            <wp:positionH relativeFrom="margin">
              <wp:posOffset>-259200</wp:posOffset>
            </wp:positionH>
            <wp:positionV relativeFrom="paragraph">
              <wp:posOffset>332505</wp:posOffset>
            </wp:positionV>
            <wp:extent cx="6569710" cy="921385"/>
            <wp:effectExtent l="0" t="0" r="2540" b="0"/>
            <wp:wrapThrough wrapText="bothSides">
              <wp:wrapPolygon edited="0">
                <wp:start x="125" y="0"/>
                <wp:lineTo x="125" y="20990"/>
                <wp:lineTo x="21546" y="20990"/>
                <wp:lineTo x="21546" y="0"/>
                <wp:lineTo x="125" y="0"/>
              </wp:wrapPolygon>
            </wp:wrapThrough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3" t="4507" r="307" b="7699"/>
                    <a:stretch/>
                  </pic:blipFill>
                  <pic:spPr bwMode="auto">
                    <a:xfrm>
                      <a:off x="0" y="0"/>
                      <a:ext cx="6569710" cy="9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9A3" w:rsidRPr="00E109A3">
        <w:rPr>
          <w:u w:val="single"/>
        </w:rPr>
        <w:t>Update</w:t>
      </w:r>
      <w:r w:rsidR="00E109A3" w:rsidRPr="001716B6">
        <w:t xml:space="preserve"> </w:t>
      </w:r>
      <w:r>
        <w:t>the animal list</w:t>
      </w:r>
    </w:p>
    <w:p w14:paraId="734BFCC0" w14:textId="71DE50F8" w:rsidR="001716B6" w:rsidRPr="000F506B" w:rsidRDefault="000F506B" w:rsidP="00361710">
      <w:pPr>
        <w:pStyle w:val="Title2"/>
        <w:numPr>
          <w:ilvl w:val="1"/>
          <w:numId w:val="16"/>
        </w:numPr>
        <w:jc w:val="left"/>
        <w:rPr>
          <w:u w:val="single"/>
        </w:rPr>
      </w:pPr>
      <w:r w:rsidRPr="00CC7FEC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A533161" wp14:editId="3BB84AF5">
            <wp:simplePos x="0" y="0"/>
            <wp:positionH relativeFrom="column">
              <wp:posOffset>496790</wp:posOffset>
            </wp:positionH>
            <wp:positionV relativeFrom="paragraph">
              <wp:posOffset>330825</wp:posOffset>
            </wp:positionV>
            <wp:extent cx="4979591" cy="1123200"/>
            <wp:effectExtent l="0" t="0" r="0" b="1270"/>
            <wp:wrapThrough wrapText="bothSides">
              <wp:wrapPolygon edited="0">
                <wp:start x="0" y="0"/>
                <wp:lineTo x="0" y="21258"/>
                <wp:lineTo x="21487" y="21258"/>
                <wp:lineTo x="21487" y="0"/>
                <wp:lineTo x="0" y="0"/>
              </wp:wrapPolygon>
            </wp:wrapThrough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" b="8487"/>
                    <a:stretch/>
                  </pic:blipFill>
                  <pic:spPr bwMode="auto">
                    <a:xfrm>
                      <a:off x="0" y="0"/>
                      <a:ext cx="4979591" cy="11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16B6">
        <w:rPr>
          <w:u w:val="single"/>
        </w:rPr>
        <w:t>Delete</w:t>
      </w:r>
      <w:r w:rsidR="001716B6" w:rsidRPr="001716B6">
        <w:t xml:space="preserve"> animal from list</w:t>
      </w:r>
    </w:p>
    <w:p w14:paraId="72641A03" w14:textId="7700B9A1" w:rsidR="000F506B" w:rsidRPr="001716B6" w:rsidRDefault="000F506B" w:rsidP="000F506B">
      <w:pPr>
        <w:pStyle w:val="Title2"/>
        <w:ind w:left="1440"/>
        <w:rPr>
          <w:u w:val="single"/>
        </w:rPr>
      </w:pPr>
    </w:p>
    <w:p w14:paraId="3AF2EC74" w14:textId="77777777" w:rsidR="001716B6" w:rsidRPr="001716B6" w:rsidRDefault="001716B6" w:rsidP="000F506B">
      <w:pPr>
        <w:pStyle w:val="Title2"/>
        <w:ind w:left="1440"/>
        <w:jc w:val="left"/>
        <w:rPr>
          <w:u w:val="single"/>
        </w:rPr>
      </w:pPr>
    </w:p>
    <w:p w14:paraId="28BC1680" w14:textId="2ADF988D" w:rsidR="001716B6" w:rsidRDefault="001716B6" w:rsidP="001716B6">
      <w:pPr>
        <w:pStyle w:val="Title2"/>
        <w:jc w:val="left"/>
        <w:rPr>
          <w:u w:val="single"/>
        </w:rPr>
      </w:pPr>
    </w:p>
    <w:p w14:paraId="345C6572" w14:textId="77777777" w:rsidR="00E109A3" w:rsidRDefault="00E109A3" w:rsidP="00E109A3">
      <w:pPr>
        <w:pStyle w:val="ListParagraph"/>
        <w:rPr>
          <w:u w:val="single"/>
        </w:rPr>
      </w:pPr>
    </w:p>
    <w:p w14:paraId="3FBF98F9" w14:textId="77777777" w:rsidR="00E109A3" w:rsidRPr="00E109A3" w:rsidRDefault="00E109A3" w:rsidP="00E109A3">
      <w:pPr>
        <w:pStyle w:val="Title2"/>
        <w:jc w:val="left"/>
        <w:rPr>
          <w:u w:val="single"/>
        </w:rPr>
      </w:pPr>
    </w:p>
    <w:p w14:paraId="3DE6FA7C" w14:textId="764BA4CF" w:rsidR="001078EE" w:rsidRPr="00361710" w:rsidRDefault="001078EE" w:rsidP="001078EE">
      <w:pPr>
        <w:pStyle w:val="Title2"/>
        <w:jc w:val="left"/>
      </w:pPr>
    </w:p>
    <w:p w14:paraId="5C271C3F" w14:textId="407E5EB4" w:rsidR="0066617F" w:rsidRPr="00C55D73" w:rsidRDefault="0066617F" w:rsidP="00E109A3">
      <w:pPr>
        <w:ind w:firstLine="0"/>
      </w:pPr>
    </w:p>
    <w:sectPr w:rsidR="0066617F" w:rsidRPr="00C55D73">
      <w:headerReference w:type="default" r:id="rId22"/>
      <w:headerReference w:type="first" r:id="rId2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CCFBE" w14:textId="77777777" w:rsidR="005863EF" w:rsidRDefault="005863EF">
      <w:pPr>
        <w:spacing w:line="240" w:lineRule="auto"/>
      </w:pPr>
      <w:r>
        <w:separator/>
      </w:r>
    </w:p>
    <w:p w14:paraId="6A7A9525" w14:textId="77777777" w:rsidR="005863EF" w:rsidRDefault="005863EF"/>
  </w:endnote>
  <w:endnote w:type="continuationSeparator" w:id="0">
    <w:p w14:paraId="75DB3216" w14:textId="77777777" w:rsidR="005863EF" w:rsidRDefault="005863EF">
      <w:pPr>
        <w:spacing w:line="240" w:lineRule="auto"/>
      </w:pPr>
      <w:r>
        <w:continuationSeparator/>
      </w:r>
    </w:p>
    <w:p w14:paraId="751D6A5A" w14:textId="77777777" w:rsidR="005863EF" w:rsidRDefault="005863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88A30" w14:textId="77777777" w:rsidR="005863EF" w:rsidRDefault="005863EF">
      <w:pPr>
        <w:spacing w:line="240" w:lineRule="auto"/>
      </w:pPr>
      <w:r>
        <w:separator/>
      </w:r>
    </w:p>
    <w:p w14:paraId="36CA2137" w14:textId="77777777" w:rsidR="005863EF" w:rsidRDefault="005863EF"/>
  </w:footnote>
  <w:footnote w:type="continuationSeparator" w:id="0">
    <w:p w14:paraId="6EAFEC38" w14:textId="77777777" w:rsidR="005863EF" w:rsidRDefault="005863EF">
      <w:pPr>
        <w:spacing w:line="240" w:lineRule="auto"/>
      </w:pPr>
      <w:r>
        <w:continuationSeparator/>
      </w:r>
    </w:p>
    <w:p w14:paraId="6E062557" w14:textId="77777777" w:rsidR="005863EF" w:rsidRDefault="005863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AA79" w14:textId="196AB667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55A59C6628A54FB582BFAE70EC49A38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5C4879">
          <w:rPr>
            <w:rStyle w:val="Strong"/>
          </w:rPr>
          <w:t>PROJECT ONE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C11E6" w14:textId="48DE3DE4" w:rsidR="00E81978" w:rsidRDefault="005C4879">
    <w:pPr>
      <w:pStyle w:val="Header"/>
      <w:rPr>
        <w:rStyle w:val="Strong"/>
      </w:rPr>
    </w:pPr>
    <w:r>
      <w:t>PROJECT ONE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A7C573C"/>
    <w:multiLevelType w:val="hybridMultilevel"/>
    <w:tmpl w:val="9084A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276C0"/>
    <w:multiLevelType w:val="hybridMultilevel"/>
    <w:tmpl w:val="D51AB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11234492">
    <w:abstractNumId w:val="9"/>
  </w:num>
  <w:num w:numId="2" w16cid:durableId="652368928">
    <w:abstractNumId w:val="7"/>
  </w:num>
  <w:num w:numId="3" w16cid:durableId="872110209">
    <w:abstractNumId w:val="6"/>
  </w:num>
  <w:num w:numId="4" w16cid:durableId="19093694">
    <w:abstractNumId w:val="5"/>
  </w:num>
  <w:num w:numId="5" w16cid:durableId="1974098344">
    <w:abstractNumId w:val="4"/>
  </w:num>
  <w:num w:numId="6" w16cid:durableId="789394548">
    <w:abstractNumId w:val="8"/>
  </w:num>
  <w:num w:numId="7" w16cid:durableId="206383216">
    <w:abstractNumId w:val="3"/>
  </w:num>
  <w:num w:numId="8" w16cid:durableId="1421752552">
    <w:abstractNumId w:val="2"/>
  </w:num>
  <w:num w:numId="9" w16cid:durableId="1678653197">
    <w:abstractNumId w:val="1"/>
  </w:num>
  <w:num w:numId="10" w16cid:durableId="1890336057">
    <w:abstractNumId w:val="0"/>
  </w:num>
  <w:num w:numId="11" w16cid:durableId="1035229144">
    <w:abstractNumId w:val="9"/>
    <w:lvlOverride w:ilvl="0">
      <w:startOverride w:val="1"/>
    </w:lvlOverride>
  </w:num>
  <w:num w:numId="12" w16cid:durableId="1712342604">
    <w:abstractNumId w:val="15"/>
  </w:num>
  <w:num w:numId="13" w16cid:durableId="1684741808">
    <w:abstractNumId w:val="13"/>
  </w:num>
  <w:num w:numId="14" w16cid:durableId="1587307033">
    <w:abstractNumId w:val="12"/>
  </w:num>
  <w:num w:numId="15" w16cid:durableId="142889863">
    <w:abstractNumId w:val="14"/>
  </w:num>
  <w:num w:numId="16" w16cid:durableId="1839156640">
    <w:abstractNumId w:val="10"/>
  </w:num>
  <w:num w:numId="17" w16cid:durableId="20155734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79"/>
    <w:rsid w:val="00046B42"/>
    <w:rsid w:val="000D3F41"/>
    <w:rsid w:val="000F506B"/>
    <w:rsid w:val="001078EE"/>
    <w:rsid w:val="001422CC"/>
    <w:rsid w:val="001716B6"/>
    <w:rsid w:val="001A1CE3"/>
    <w:rsid w:val="00281C7E"/>
    <w:rsid w:val="002B69D4"/>
    <w:rsid w:val="002E6E98"/>
    <w:rsid w:val="00355DCA"/>
    <w:rsid w:val="00361710"/>
    <w:rsid w:val="003D2C09"/>
    <w:rsid w:val="00551A02"/>
    <w:rsid w:val="005534FA"/>
    <w:rsid w:val="005863EF"/>
    <w:rsid w:val="005C4879"/>
    <w:rsid w:val="005D3A03"/>
    <w:rsid w:val="006236FC"/>
    <w:rsid w:val="00641B01"/>
    <w:rsid w:val="0066617F"/>
    <w:rsid w:val="00673178"/>
    <w:rsid w:val="00731779"/>
    <w:rsid w:val="00773A15"/>
    <w:rsid w:val="008002C0"/>
    <w:rsid w:val="00826B4F"/>
    <w:rsid w:val="008C5323"/>
    <w:rsid w:val="009378C3"/>
    <w:rsid w:val="009A4C67"/>
    <w:rsid w:val="009A6A3B"/>
    <w:rsid w:val="009D61BA"/>
    <w:rsid w:val="00B823AA"/>
    <w:rsid w:val="00BA45DB"/>
    <w:rsid w:val="00BD2FD0"/>
    <w:rsid w:val="00BF4184"/>
    <w:rsid w:val="00C0458A"/>
    <w:rsid w:val="00C0601E"/>
    <w:rsid w:val="00C27C68"/>
    <w:rsid w:val="00C31D30"/>
    <w:rsid w:val="00C55D73"/>
    <w:rsid w:val="00CD6E39"/>
    <w:rsid w:val="00CF6E91"/>
    <w:rsid w:val="00D85B68"/>
    <w:rsid w:val="00E109A3"/>
    <w:rsid w:val="00E6004D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EA58AA"/>
  <w15:chartTrackingRefBased/>
  <w15:docId w15:val="{5389FC6C-A93C-46E0-A468-9D2FC861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F07CF20C284174989E87FE98498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23D387-27C9-45AB-910F-B76B4BA0D142}"/>
      </w:docPartPr>
      <w:docPartBody>
        <w:p w:rsidR="00502F29" w:rsidRDefault="00000000">
          <w:pPr>
            <w:pStyle w:val="8DF07CF20C284174989E87FE98498B6E"/>
          </w:pPr>
          <w:r>
            <w:t>[Title Here, up to 12 Words, on One to Two Lines]</w:t>
          </w:r>
        </w:p>
      </w:docPartBody>
    </w:docPart>
    <w:docPart>
      <w:docPartPr>
        <w:name w:val="55A59C6628A54FB582BFAE70EC49A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E4F3E-1C12-4E33-9936-EA7297C054BB}"/>
      </w:docPartPr>
      <w:docPartBody>
        <w:p w:rsidR="00502F29" w:rsidRDefault="00000000">
          <w:pPr>
            <w:pStyle w:val="55A59C6628A54FB582BFAE70EC49A386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F72"/>
    <w:rsid w:val="00502F29"/>
    <w:rsid w:val="00852414"/>
    <w:rsid w:val="00C12D1F"/>
    <w:rsid w:val="00D04F72"/>
    <w:rsid w:val="00F2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F07CF20C284174989E87FE98498B6E">
    <w:name w:val="8DF07CF20C284174989E87FE98498B6E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55A59C6628A54FB582BFAE70EC49A386">
    <w:name w:val="55A59C6628A54FB582BFAE70EC49A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PROJECT ONE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181</TotalTime>
  <Pages>6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One</vt:lpstr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One</dc:title>
  <dc:subject/>
  <dc:creator>SercH MateoS</dc:creator>
  <cp:keywords/>
  <dc:description/>
  <cp:lastModifiedBy>SercH MateoS</cp:lastModifiedBy>
  <cp:revision>8</cp:revision>
  <dcterms:created xsi:type="dcterms:W3CDTF">2022-11-17T17:45:00Z</dcterms:created>
  <dcterms:modified xsi:type="dcterms:W3CDTF">2022-11-21T02:17:00Z</dcterms:modified>
</cp:coreProperties>
</file>